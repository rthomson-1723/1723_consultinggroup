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8FECA" w:themeColor="accent1" w:themeTint="33"/>
  <w:body>
    <w:p w14:paraId="45646AB3" w14:textId="77777777" w:rsidR="009D5F8D" w:rsidRDefault="00037CB6" w:rsidP="009D5F8D">
      <w:pPr>
        <w:pStyle w:val="Graphicsanchor"/>
      </w:pPr>
      <w:r w:rsidRPr="003C2A97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5726F0CC" wp14:editId="0BF0B5E1">
                <wp:simplePos x="0" y="0"/>
                <wp:positionH relativeFrom="column">
                  <wp:posOffset>-2514600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" name="Group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9B9767-6173-2177-3EF5-F9ED8D0CB0CA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396708181" name="Rectangle 396708181">
                          <a:extLst>
                            <a:ext uri="{FF2B5EF4-FFF2-40B4-BE49-F238E27FC236}">
                              <a16:creationId xmlns:a16="http://schemas.microsoft.com/office/drawing/2014/main" id="{46551F93-0B6C-D390-5D58-D193A112797E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18518" name="Freeform: Shape 172818518">
                          <a:extLst>
                            <a:ext uri="{FF2B5EF4-FFF2-40B4-BE49-F238E27FC236}">
                              <a16:creationId xmlns:a16="http://schemas.microsoft.com/office/drawing/2014/main" id="{72640335-C1D4-2565-9CFD-9B30622D540D}"/>
                            </a:ext>
                          </a:extLst>
                        </wps:cNvPr>
                        <wps:cNvSpPr/>
                        <wps:spPr>
                          <a:xfrm>
                            <a:off x="0" y="4728489"/>
                            <a:ext cx="1408852" cy="5329911"/>
                          </a:xfrm>
                          <a:custGeom>
                            <a:avLst/>
                            <a:gdLst>
                              <a:gd name="connsiteX0" fmla="*/ 467609 w 1408852"/>
                              <a:gd name="connsiteY0" fmla="*/ 4999196 h 5329911"/>
                              <a:gd name="connsiteX1" fmla="*/ 518195 w 1408852"/>
                              <a:gd name="connsiteY1" fmla="*/ 5016915 h 5329911"/>
                              <a:gd name="connsiteX2" fmla="*/ 527899 w 1408852"/>
                              <a:gd name="connsiteY2" fmla="*/ 5069974 h 5329911"/>
                              <a:gd name="connsiteX3" fmla="*/ 462831 w 1408852"/>
                              <a:gd name="connsiteY3" fmla="*/ 5225880 h 5329911"/>
                              <a:gd name="connsiteX4" fmla="*/ 410063 w 1408852"/>
                              <a:gd name="connsiteY4" fmla="*/ 5292655 h 5329911"/>
                              <a:gd name="connsiteX5" fmla="*/ 367437 w 1408852"/>
                              <a:gd name="connsiteY5" fmla="*/ 5329911 h 5329911"/>
                              <a:gd name="connsiteX6" fmla="*/ 0 w 1408852"/>
                              <a:gd name="connsiteY6" fmla="*/ 5329911 h 5329911"/>
                              <a:gd name="connsiteX7" fmla="*/ 0 w 1408852"/>
                              <a:gd name="connsiteY7" fmla="*/ 5237006 h 5329911"/>
                              <a:gd name="connsiteX8" fmla="*/ 109555 w 1408852"/>
                              <a:gd name="connsiteY8" fmla="*/ 5206831 h 5329911"/>
                              <a:gd name="connsiteX9" fmla="*/ 229326 w 1408852"/>
                              <a:gd name="connsiteY9" fmla="*/ 5147333 h 5329911"/>
                              <a:gd name="connsiteX10" fmla="*/ 296151 w 1408852"/>
                              <a:gd name="connsiteY10" fmla="*/ 5104066 h 5329911"/>
                              <a:gd name="connsiteX11" fmla="*/ 449666 w 1408852"/>
                              <a:gd name="connsiteY11" fmla="*/ 5004634 h 5329911"/>
                              <a:gd name="connsiteX12" fmla="*/ 467609 w 1408852"/>
                              <a:gd name="connsiteY12" fmla="*/ 4999196 h 5329911"/>
                              <a:gd name="connsiteX13" fmla="*/ 921268 w 1408852"/>
                              <a:gd name="connsiteY13" fmla="*/ 3064392 h 5329911"/>
                              <a:gd name="connsiteX14" fmla="*/ 1087647 w 1408852"/>
                              <a:gd name="connsiteY14" fmla="*/ 3151130 h 5329911"/>
                              <a:gd name="connsiteX15" fmla="*/ 1140316 w 1408852"/>
                              <a:gd name="connsiteY15" fmla="*/ 3269352 h 5329911"/>
                              <a:gd name="connsiteX16" fmla="*/ 1131646 w 1408852"/>
                              <a:gd name="connsiteY16" fmla="*/ 3484655 h 5329911"/>
                              <a:gd name="connsiteX17" fmla="*/ 1058744 w 1408852"/>
                              <a:gd name="connsiteY17" fmla="*/ 3637867 h 5329911"/>
                              <a:gd name="connsiteX18" fmla="*/ 968519 w 1408852"/>
                              <a:gd name="connsiteY18" fmla="*/ 3748882 h 5329911"/>
                              <a:gd name="connsiteX19" fmla="*/ 756418 w 1408852"/>
                              <a:gd name="connsiteY19" fmla="*/ 3906641 h 5329911"/>
                              <a:gd name="connsiteX20" fmla="*/ 448265 w 1408852"/>
                              <a:gd name="connsiteY20" fmla="*/ 4124507 h 5329911"/>
                              <a:gd name="connsiteX21" fmla="*/ 343272 w 1408852"/>
                              <a:gd name="connsiteY21" fmla="*/ 4293678 h 5329911"/>
                              <a:gd name="connsiteX22" fmla="*/ 413360 w 1408852"/>
                              <a:gd name="connsiteY22" fmla="*/ 4445185 h 5329911"/>
                              <a:gd name="connsiteX23" fmla="*/ 674674 w 1408852"/>
                              <a:gd name="connsiteY23" fmla="*/ 4361831 h 5329911"/>
                              <a:gd name="connsiteX24" fmla="*/ 736903 w 1408852"/>
                              <a:gd name="connsiteY24" fmla="*/ 4244251 h 5329911"/>
                              <a:gd name="connsiteX25" fmla="*/ 825744 w 1408852"/>
                              <a:gd name="connsiteY25" fmla="*/ 4100600 h 5329911"/>
                              <a:gd name="connsiteX26" fmla="*/ 962437 w 1408852"/>
                              <a:gd name="connsiteY26" fmla="*/ 3996390 h 5329911"/>
                              <a:gd name="connsiteX27" fmla="*/ 1144040 w 1408852"/>
                              <a:gd name="connsiteY27" fmla="*/ 3961270 h 5329911"/>
                              <a:gd name="connsiteX28" fmla="*/ 1318475 w 1408852"/>
                              <a:gd name="connsiteY28" fmla="*/ 4020736 h 5329911"/>
                              <a:gd name="connsiteX29" fmla="*/ 1399305 w 1408852"/>
                              <a:gd name="connsiteY29" fmla="*/ 4134267 h 5329911"/>
                              <a:gd name="connsiteX30" fmla="*/ 1350890 w 1408852"/>
                              <a:gd name="connsiteY30" fmla="*/ 4453829 h 5329911"/>
                              <a:gd name="connsiteX31" fmla="*/ 1056977 w 1408852"/>
                              <a:gd name="connsiteY31" fmla="*/ 4719740 h 5329911"/>
                              <a:gd name="connsiteX32" fmla="*/ 828576 w 1408852"/>
                              <a:gd name="connsiteY32" fmla="*/ 4783928 h 5329911"/>
                              <a:gd name="connsiteX33" fmla="*/ 286490 w 1408852"/>
                              <a:gd name="connsiteY33" fmla="*/ 4795697 h 5329911"/>
                              <a:gd name="connsiteX34" fmla="*/ 167741 w 1408852"/>
                              <a:gd name="connsiteY34" fmla="*/ 4796569 h 5329911"/>
                              <a:gd name="connsiteX35" fmla="*/ 65460 w 1408852"/>
                              <a:gd name="connsiteY35" fmla="*/ 4833644 h 5329911"/>
                              <a:gd name="connsiteX36" fmla="*/ 0 w 1408852"/>
                              <a:gd name="connsiteY36" fmla="*/ 4878007 h 5329911"/>
                              <a:gd name="connsiteX37" fmla="*/ 0 w 1408852"/>
                              <a:gd name="connsiteY37" fmla="*/ 4738290 h 5329911"/>
                              <a:gd name="connsiteX38" fmla="*/ 35468 w 1408852"/>
                              <a:gd name="connsiteY38" fmla="*/ 4725977 h 5329911"/>
                              <a:gd name="connsiteX39" fmla="*/ 322938 w 1408852"/>
                              <a:gd name="connsiteY39" fmla="*/ 4724130 h 5329911"/>
                              <a:gd name="connsiteX40" fmla="*/ 798171 w 1408852"/>
                              <a:gd name="connsiteY40" fmla="*/ 4726260 h 5329911"/>
                              <a:gd name="connsiteX41" fmla="*/ 1073845 w 1408852"/>
                              <a:gd name="connsiteY41" fmla="*/ 4600180 h 5329911"/>
                              <a:gd name="connsiteX42" fmla="*/ 1187879 w 1408852"/>
                              <a:gd name="connsiteY42" fmla="*/ 4509539 h 5329911"/>
                              <a:gd name="connsiteX43" fmla="*/ 1267940 w 1408852"/>
                              <a:gd name="connsiteY43" fmla="*/ 4189742 h 5329911"/>
                              <a:gd name="connsiteX44" fmla="*/ 1110128 w 1408852"/>
                              <a:gd name="connsiteY44" fmla="*/ 4180839 h 5329911"/>
                              <a:gd name="connsiteX45" fmla="*/ 924875 w 1408852"/>
                              <a:gd name="connsiteY45" fmla="*/ 4361293 h 5329911"/>
                              <a:gd name="connsiteX46" fmla="*/ 873597 w 1408852"/>
                              <a:gd name="connsiteY46" fmla="*/ 4412805 h 5329911"/>
                              <a:gd name="connsiteX47" fmla="*/ 763102 w 1408852"/>
                              <a:gd name="connsiteY47" fmla="*/ 4514341 h 5329911"/>
                              <a:gd name="connsiteX48" fmla="*/ 523249 w 1408852"/>
                              <a:gd name="connsiteY48" fmla="*/ 4579955 h 5329911"/>
                              <a:gd name="connsiteX49" fmla="*/ 326199 w 1408852"/>
                              <a:gd name="connsiteY49" fmla="*/ 4499732 h 5329911"/>
                              <a:gd name="connsiteX50" fmla="*/ 267695 w 1408852"/>
                              <a:gd name="connsiteY50" fmla="*/ 4374923 h 5329911"/>
                              <a:gd name="connsiteX51" fmla="*/ 344908 w 1408852"/>
                              <a:gd name="connsiteY51" fmla="*/ 4158088 h 5329911"/>
                              <a:gd name="connsiteX52" fmla="*/ 580575 w 1408852"/>
                              <a:gd name="connsiteY52" fmla="*/ 3954286 h 5329911"/>
                              <a:gd name="connsiteX53" fmla="*/ 763640 w 1408852"/>
                              <a:gd name="connsiteY53" fmla="*/ 3763110 h 5329911"/>
                              <a:gd name="connsiteX54" fmla="*/ 838006 w 1408852"/>
                              <a:gd name="connsiteY54" fmla="*/ 3581242 h 5329911"/>
                              <a:gd name="connsiteX55" fmla="*/ 884509 w 1408852"/>
                              <a:gd name="connsiteY55" fmla="*/ 3253693 h 5329911"/>
                              <a:gd name="connsiteX56" fmla="*/ 839718 w 1408852"/>
                              <a:gd name="connsiteY56" fmla="*/ 3220153 h 5329911"/>
                              <a:gd name="connsiteX57" fmla="*/ 702223 w 1408852"/>
                              <a:gd name="connsiteY57" fmla="*/ 3308885 h 5329911"/>
                              <a:gd name="connsiteX58" fmla="*/ 644374 w 1408852"/>
                              <a:gd name="connsiteY58" fmla="*/ 3437846 h 5329911"/>
                              <a:gd name="connsiteX59" fmla="*/ 558458 w 1408852"/>
                              <a:gd name="connsiteY59" fmla="*/ 3724998 h 5329911"/>
                              <a:gd name="connsiteX60" fmla="*/ 558456 w 1408852"/>
                              <a:gd name="connsiteY60" fmla="*/ 3724997 h 5329911"/>
                              <a:gd name="connsiteX61" fmla="*/ 558451 w 1408852"/>
                              <a:gd name="connsiteY61" fmla="*/ 3724998 h 5329911"/>
                              <a:gd name="connsiteX62" fmla="*/ 540537 w 1408852"/>
                              <a:gd name="connsiteY62" fmla="*/ 3768085 h 5329911"/>
                              <a:gd name="connsiteX63" fmla="*/ 521676 w 1408852"/>
                              <a:gd name="connsiteY63" fmla="*/ 3800982 h 5329911"/>
                              <a:gd name="connsiteX64" fmla="*/ 187753 w 1408852"/>
                              <a:gd name="connsiteY64" fmla="*/ 4087425 h 5329911"/>
                              <a:gd name="connsiteX65" fmla="*/ 117371 w 1408852"/>
                              <a:gd name="connsiteY65" fmla="*/ 4105293 h 5329911"/>
                              <a:gd name="connsiteX66" fmla="*/ 54935 w 1408852"/>
                              <a:gd name="connsiteY66" fmla="*/ 4105828 h 5329911"/>
                              <a:gd name="connsiteX67" fmla="*/ 0 w 1408852"/>
                              <a:gd name="connsiteY67" fmla="*/ 4096245 h 5329911"/>
                              <a:gd name="connsiteX68" fmla="*/ 0 w 1408852"/>
                              <a:gd name="connsiteY68" fmla="*/ 4019070 h 5329911"/>
                              <a:gd name="connsiteX69" fmla="*/ 51107 w 1408852"/>
                              <a:gd name="connsiteY69" fmla="*/ 4029493 h 5329911"/>
                              <a:gd name="connsiteX70" fmla="*/ 206062 w 1408852"/>
                              <a:gd name="connsiteY70" fmla="*/ 3998301 h 5329911"/>
                              <a:gd name="connsiteX71" fmla="*/ 381538 w 1408852"/>
                              <a:gd name="connsiteY71" fmla="*/ 3875169 h 5329911"/>
                              <a:gd name="connsiteX72" fmla="*/ 556694 w 1408852"/>
                              <a:gd name="connsiteY72" fmla="*/ 3458606 h 5329911"/>
                              <a:gd name="connsiteX73" fmla="*/ 643335 w 1408852"/>
                              <a:gd name="connsiteY73" fmla="*/ 3179500 h 5329911"/>
                              <a:gd name="connsiteX74" fmla="*/ 921268 w 1408852"/>
                              <a:gd name="connsiteY74" fmla="*/ 3064392 h 5329911"/>
                              <a:gd name="connsiteX75" fmla="*/ 172153 w 1408852"/>
                              <a:gd name="connsiteY75" fmla="*/ 657012 h 5329911"/>
                              <a:gd name="connsiteX76" fmla="*/ 589022 w 1408852"/>
                              <a:gd name="connsiteY76" fmla="*/ 735758 h 5329911"/>
                              <a:gd name="connsiteX77" fmla="*/ 817838 w 1408852"/>
                              <a:gd name="connsiteY77" fmla="*/ 829203 h 5329911"/>
                              <a:gd name="connsiteX78" fmla="*/ 1090602 w 1408852"/>
                              <a:gd name="connsiteY78" fmla="*/ 1139183 h 5329911"/>
                              <a:gd name="connsiteX79" fmla="*/ 1102911 w 1408852"/>
                              <a:gd name="connsiteY79" fmla="*/ 1475663 h 5329911"/>
                              <a:gd name="connsiteX80" fmla="*/ 1005819 w 1408852"/>
                              <a:gd name="connsiteY80" fmla="*/ 1583612 h 5329911"/>
                              <a:gd name="connsiteX81" fmla="*/ 818233 w 1408852"/>
                              <a:gd name="connsiteY81" fmla="*/ 1624532 h 5329911"/>
                              <a:gd name="connsiteX82" fmla="*/ 634416 w 1408852"/>
                              <a:gd name="connsiteY82" fmla="*/ 1566708 h 5329911"/>
                              <a:gd name="connsiteX83" fmla="*/ 505257 w 1408852"/>
                              <a:gd name="connsiteY83" fmla="*/ 1442682 h 5329911"/>
                              <a:gd name="connsiteX84" fmla="*/ 430296 w 1408852"/>
                              <a:gd name="connsiteY84" fmla="*/ 1283496 h 5329911"/>
                              <a:gd name="connsiteX85" fmla="*/ 379792 w 1408852"/>
                              <a:gd name="connsiteY85" fmla="*/ 1154438 h 5329911"/>
                              <a:gd name="connsiteX86" fmla="*/ 119176 w 1408852"/>
                              <a:gd name="connsiteY86" fmla="*/ 1037263 h 5329911"/>
                              <a:gd name="connsiteX87" fmla="*/ 28708 w 1408852"/>
                              <a:gd name="connsiteY87" fmla="*/ 1185788 h 5329911"/>
                              <a:gd name="connsiteX88" fmla="*/ 117372 w 1408852"/>
                              <a:gd name="connsiteY88" fmla="*/ 1373300 h 5329911"/>
                              <a:gd name="connsiteX89" fmla="*/ 410558 w 1408852"/>
                              <a:gd name="connsiteY89" fmla="*/ 1635238 h 5329911"/>
                              <a:gd name="connsiteX90" fmla="*/ 611433 w 1408852"/>
                              <a:gd name="connsiteY90" fmla="*/ 1823604 h 5329911"/>
                              <a:gd name="connsiteX91" fmla="*/ 691690 w 1408852"/>
                              <a:gd name="connsiteY91" fmla="*/ 1949177 h 5329911"/>
                              <a:gd name="connsiteX92" fmla="*/ 749025 w 1408852"/>
                              <a:gd name="connsiteY92" fmla="*/ 2116376 h 5329911"/>
                              <a:gd name="connsiteX93" fmla="*/ 732529 w 1408852"/>
                              <a:gd name="connsiteY93" fmla="*/ 2340245 h 5329911"/>
                              <a:gd name="connsiteX94" fmla="*/ 664029 w 1408852"/>
                              <a:gd name="connsiteY94" fmla="*/ 2456380 h 5329911"/>
                              <a:gd name="connsiteX95" fmla="*/ 481556 w 1408852"/>
                              <a:gd name="connsiteY95" fmla="*/ 2526480 h 5329911"/>
                              <a:gd name="connsiteX96" fmla="*/ 454291 w 1408852"/>
                              <a:gd name="connsiteY96" fmla="*/ 2522434 h 5329911"/>
                              <a:gd name="connsiteX97" fmla="*/ 454742 w 1408852"/>
                              <a:gd name="connsiteY97" fmla="*/ 2522771 h 5329911"/>
                              <a:gd name="connsiteX98" fmla="*/ 536534 w 1408852"/>
                              <a:gd name="connsiteY98" fmla="*/ 2624664 h 5329911"/>
                              <a:gd name="connsiteX99" fmla="*/ 567196 w 1408852"/>
                              <a:gd name="connsiteY99" fmla="*/ 2705093 h 5329911"/>
                              <a:gd name="connsiteX100" fmla="*/ 534861 w 1408852"/>
                              <a:gd name="connsiteY100" fmla="*/ 2931059 h 5329911"/>
                              <a:gd name="connsiteX101" fmla="*/ 529190 w 1408852"/>
                              <a:gd name="connsiteY101" fmla="*/ 2972019 h 5329911"/>
                              <a:gd name="connsiteX102" fmla="*/ 459670 w 1408852"/>
                              <a:gd name="connsiteY102" fmla="*/ 3088645 h 5329911"/>
                              <a:gd name="connsiteX103" fmla="*/ 399413 w 1408852"/>
                              <a:gd name="connsiteY103" fmla="*/ 3198963 h 5329911"/>
                              <a:gd name="connsiteX104" fmla="*/ 104957 w 1408852"/>
                              <a:gd name="connsiteY104" fmla="*/ 3417354 h 5329911"/>
                              <a:gd name="connsiteX105" fmla="*/ 11711 w 1408852"/>
                              <a:gd name="connsiteY105" fmla="*/ 3476507 h 5329911"/>
                              <a:gd name="connsiteX106" fmla="*/ 0 w 1408852"/>
                              <a:gd name="connsiteY106" fmla="*/ 3487708 h 5329911"/>
                              <a:gd name="connsiteX107" fmla="*/ 0 w 1408852"/>
                              <a:gd name="connsiteY107" fmla="*/ 3301275 h 5329911"/>
                              <a:gd name="connsiteX108" fmla="*/ 11986 w 1408852"/>
                              <a:gd name="connsiteY108" fmla="*/ 3283982 h 5329911"/>
                              <a:gd name="connsiteX109" fmla="*/ 200565 w 1408852"/>
                              <a:gd name="connsiteY109" fmla="*/ 3016573 h 5329911"/>
                              <a:gd name="connsiteX110" fmla="*/ 212162 w 1408852"/>
                              <a:gd name="connsiteY110" fmla="*/ 2997214 h 5329911"/>
                              <a:gd name="connsiteX111" fmla="*/ 291442 w 1408852"/>
                              <a:gd name="connsiteY111" fmla="*/ 2788570 h 5329911"/>
                              <a:gd name="connsiteX112" fmla="*/ 318528 w 1408852"/>
                              <a:gd name="connsiteY112" fmla="*/ 2626649 h 5329911"/>
                              <a:gd name="connsiteX113" fmla="*/ 312245 w 1408852"/>
                              <a:gd name="connsiteY113" fmla="*/ 2609110 h 5329911"/>
                              <a:gd name="connsiteX114" fmla="*/ 148854 w 1408852"/>
                              <a:gd name="connsiteY114" fmla="*/ 2568952 h 5329911"/>
                              <a:gd name="connsiteX115" fmla="*/ 103285 w 1408852"/>
                              <a:gd name="connsiteY115" fmla="*/ 2603667 h 5329911"/>
                              <a:gd name="connsiteX116" fmla="*/ 68233 w 1408852"/>
                              <a:gd name="connsiteY116" fmla="*/ 2641093 h 5329911"/>
                              <a:gd name="connsiteX117" fmla="*/ 78600 w 1408852"/>
                              <a:gd name="connsiteY117" fmla="*/ 2737295 h 5329911"/>
                              <a:gd name="connsiteX118" fmla="*/ 72567 w 1408852"/>
                              <a:gd name="connsiteY118" fmla="*/ 2856493 h 5329911"/>
                              <a:gd name="connsiteX119" fmla="*/ 31316 w 1408852"/>
                              <a:gd name="connsiteY119" fmla="*/ 2936114 h 5329911"/>
                              <a:gd name="connsiteX120" fmla="*/ 0 w 1408852"/>
                              <a:gd name="connsiteY120" fmla="*/ 2969050 h 5329911"/>
                              <a:gd name="connsiteX121" fmla="*/ 0 w 1408852"/>
                              <a:gd name="connsiteY121" fmla="*/ 2774984 h 5329911"/>
                              <a:gd name="connsiteX122" fmla="*/ 0 w 1408852"/>
                              <a:gd name="connsiteY122" fmla="*/ 2598190 h 5329911"/>
                              <a:gd name="connsiteX123" fmla="*/ 0 w 1408852"/>
                              <a:gd name="connsiteY123" fmla="*/ 2433570 h 5329911"/>
                              <a:gd name="connsiteX124" fmla="*/ 6642 w 1408852"/>
                              <a:gd name="connsiteY124" fmla="*/ 2446792 h 5329911"/>
                              <a:gd name="connsiteX125" fmla="*/ 35029 w 1408852"/>
                              <a:gd name="connsiteY125" fmla="*/ 2511671 h 5329911"/>
                              <a:gd name="connsiteX126" fmla="*/ 46182 w 1408852"/>
                              <a:gd name="connsiteY126" fmla="*/ 2541849 h 5329911"/>
                              <a:gd name="connsiteX127" fmla="*/ 48635 w 1408852"/>
                              <a:gd name="connsiteY127" fmla="*/ 2538856 h 5329911"/>
                              <a:gd name="connsiteX128" fmla="*/ 238146 w 1408852"/>
                              <a:gd name="connsiteY128" fmla="*/ 2451047 h 5329911"/>
                              <a:gd name="connsiteX129" fmla="*/ 266832 w 1408852"/>
                              <a:gd name="connsiteY129" fmla="*/ 2450099 h 5329911"/>
                              <a:gd name="connsiteX130" fmla="*/ 257360 w 1408852"/>
                              <a:gd name="connsiteY130" fmla="*/ 2443614 h 5329911"/>
                              <a:gd name="connsiteX131" fmla="*/ 207494 w 1408852"/>
                              <a:gd name="connsiteY131" fmla="*/ 2374474 h 5329911"/>
                              <a:gd name="connsiteX132" fmla="*/ 150832 w 1408852"/>
                              <a:gd name="connsiteY132" fmla="*/ 2075347 h 5329911"/>
                              <a:gd name="connsiteX133" fmla="*/ 18811 w 1408852"/>
                              <a:gd name="connsiteY133" fmla="*/ 1623480 h 5329911"/>
                              <a:gd name="connsiteX134" fmla="*/ 0 w 1408852"/>
                              <a:gd name="connsiteY134" fmla="*/ 1604915 h 5329911"/>
                              <a:gd name="connsiteX135" fmla="*/ 0 w 1408852"/>
                              <a:gd name="connsiteY135" fmla="*/ 1504375 h 5329911"/>
                              <a:gd name="connsiteX136" fmla="*/ 23791 w 1408852"/>
                              <a:gd name="connsiteY136" fmla="*/ 1525830 h 5329911"/>
                              <a:gd name="connsiteX137" fmla="*/ 155087 w 1408852"/>
                              <a:gd name="connsiteY137" fmla="*/ 1716838 h 5329911"/>
                              <a:gd name="connsiteX138" fmla="*/ 170717 w 1408852"/>
                              <a:gd name="connsiteY138" fmla="*/ 1753119 h 5329911"/>
                              <a:gd name="connsiteX139" fmla="*/ 184162 w 1408852"/>
                              <a:gd name="connsiteY139" fmla="*/ 1799833 h 5329911"/>
                              <a:gd name="connsiteX140" fmla="*/ 184167 w 1408852"/>
                              <a:gd name="connsiteY140" fmla="*/ 1799833 h 5329911"/>
                              <a:gd name="connsiteX141" fmla="*/ 184169 w 1408852"/>
                              <a:gd name="connsiteY141" fmla="*/ 1799833 h 5329911"/>
                              <a:gd name="connsiteX142" fmla="*/ 239131 w 1408852"/>
                              <a:gd name="connsiteY142" fmla="*/ 2107203 h 5329911"/>
                              <a:gd name="connsiteX143" fmla="*/ 283752 w 1408852"/>
                              <a:gd name="connsiteY143" fmla="*/ 2247521 h 5329911"/>
                              <a:gd name="connsiteX144" fmla="*/ 415571 w 1408852"/>
                              <a:gd name="connsiteY144" fmla="*/ 2355621 h 5329911"/>
                              <a:gd name="connsiteX145" fmla="*/ 465900 w 1408852"/>
                              <a:gd name="connsiteY145" fmla="*/ 2326203 h 5329911"/>
                              <a:gd name="connsiteX146" fmla="*/ 456514 w 1408852"/>
                              <a:gd name="connsiteY146" fmla="*/ 1981682 h 5329911"/>
                              <a:gd name="connsiteX147" fmla="*/ 401054 w 1408852"/>
                              <a:gd name="connsiteY147" fmla="*/ 1784650 h 5329911"/>
                              <a:gd name="connsiteX148" fmla="*/ 234185 w 1408852"/>
                              <a:gd name="connsiteY148" fmla="*/ 1565130 h 5329911"/>
                              <a:gd name="connsiteX149" fmla="*/ 14363 w 1408852"/>
                              <a:gd name="connsiteY149" fmla="*/ 1326322 h 5329911"/>
                              <a:gd name="connsiteX150" fmla="*/ 0 w 1408852"/>
                              <a:gd name="connsiteY150" fmla="*/ 1299344 h 5329911"/>
                              <a:gd name="connsiteX151" fmla="*/ 0 w 1408852"/>
                              <a:gd name="connsiteY151" fmla="*/ 1006258 h 5329911"/>
                              <a:gd name="connsiteX152" fmla="*/ 35412 w 1408852"/>
                              <a:gd name="connsiteY152" fmla="*/ 970500 h 5329911"/>
                              <a:gd name="connsiteX153" fmla="*/ 248860 w 1408852"/>
                              <a:gd name="connsiteY153" fmla="*/ 910768 h 5329911"/>
                              <a:gd name="connsiteX154" fmla="*/ 489362 w 1408852"/>
                              <a:gd name="connsiteY154" fmla="*/ 1007044 h 5329911"/>
                              <a:gd name="connsiteX155" fmla="*/ 591720 w 1408852"/>
                              <a:gd name="connsiteY155" fmla="*/ 1125203 h 5329911"/>
                              <a:gd name="connsiteX156" fmla="*/ 638702 w 1408852"/>
                              <a:gd name="connsiteY156" fmla="*/ 1184582 h 5329911"/>
                              <a:gd name="connsiteX157" fmla="*/ 809105 w 1408852"/>
                              <a:gd name="connsiteY157" fmla="*/ 1393264 h 5329911"/>
                              <a:gd name="connsiteX158" fmla="*/ 973504 w 1408852"/>
                              <a:gd name="connsiteY158" fmla="*/ 1402710 h 5329911"/>
                              <a:gd name="connsiteX159" fmla="*/ 928464 w 1408852"/>
                              <a:gd name="connsiteY159" fmla="*/ 1062246 h 5329911"/>
                              <a:gd name="connsiteX160" fmla="*/ 821155 w 1408852"/>
                              <a:gd name="connsiteY160" fmla="*/ 954944 h 5329911"/>
                              <a:gd name="connsiteX161" fmla="*/ 550729 w 1408852"/>
                              <a:gd name="connsiteY161" fmla="*/ 791849 h 5329911"/>
                              <a:gd name="connsiteX162" fmla="*/ 58581 w 1408852"/>
                              <a:gd name="connsiteY162" fmla="*/ 737856 h 5329911"/>
                              <a:gd name="connsiteX163" fmla="*/ 0 w 1408852"/>
                              <a:gd name="connsiteY163" fmla="*/ 739901 h 5329911"/>
                              <a:gd name="connsiteX164" fmla="*/ 0 w 1408852"/>
                              <a:gd name="connsiteY164" fmla="*/ 658329 h 5329911"/>
                              <a:gd name="connsiteX165" fmla="*/ 29320 w 1408852"/>
                              <a:gd name="connsiteY165" fmla="*/ 659472 h 5329911"/>
                              <a:gd name="connsiteX166" fmla="*/ 172153 w 1408852"/>
                              <a:gd name="connsiteY166" fmla="*/ 657012 h 5329911"/>
                              <a:gd name="connsiteX167" fmla="*/ 0 w 1408852"/>
                              <a:gd name="connsiteY167" fmla="*/ 0 h 5329911"/>
                              <a:gd name="connsiteX168" fmla="*/ 32229 w 1408852"/>
                              <a:gd name="connsiteY168" fmla="*/ 8938 h 5329911"/>
                              <a:gd name="connsiteX169" fmla="*/ 157008 w 1408852"/>
                              <a:gd name="connsiteY169" fmla="*/ 94939 h 5329911"/>
                              <a:gd name="connsiteX170" fmla="*/ 262731 w 1408852"/>
                              <a:gd name="connsiteY170" fmla="*/ 235076 h 5329911"/>
                              <a:gd name="connsiteX171" fmla="*/ 311639 w 1408852"/>
                              <a:gd name="connsiteY171" fmla="*/ 404136 h 5329911"/>
                              <a:gd name="connsiteX172" fmla="*/ 295318 w 1408852"/>
                              <a:gd name="connsiteY172" fmla="*/ 457906 h 5329911"/>
                              <a:gd name="connsiteX173" fmla="*/ 222934 w 1408852"/>
                              <a:gd name="connsiteY173" fmla="*/ 462514 h 5329911"/>
                              <a:gd name="connsiteX174" fmla="*/ 75799 w 1408852"/>
                              <a:gd name="connsiteY174" fmla="*/ 341446 h 5329911"/>
                              <a:gd name="connsiteX175" fmla="*/ 11748 w 1408852"/>
                              <a:gd name="connsiteY175" fmla="*/ 288761 h 5329911"/>
                              <a:gd name="connsiteX176" fmla="*/ 0 w 1408852"/>
                              <a:gd name="connsiteY176" fmla="*/ 279644 h 53299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</a:cxnLst>
                            <a:rect l="l" t="t" r="r" b="b"/>
                            <a:pathLst>
                              <a:path w="1408852" h="5329911">
                                <a:moveTo>
                                  <a:pt x="467609" y="4999196"/>
                                </a:moveTo>
                                <a:cubicBezTo>
                                  <a:pt x="485478" y="4997345"/>
                                  <a:pt x="502927" y="5005505"/>
                                  <a:pt x="518195" y="5016915"/>
                                </a:cubicBezTo>
                                <a:cubicBezTo>
                                  <a:pt x="536841" y="5030851"/>
                                  <a:pt x="533012" y="5050691"/>
                                  <a:pt x="527899" y="5069974"/>
                                </a:cubicBezTo>
                                <a:cubicBezTo>
                                  <a:pt x="513385" y="5124786"/>
                                  <a:pt x="500425" y="5176904"/>
                                  <a:pt x="462831" y="5225880"/>
                                </a:cubicBezTo>
                                <a:cubicBezTo>
                                  <a:pt x="445243" y="5248780"/>
                                  <a:pt x="428533" y="5271669"/>
                                  <a:pt x="410063" y="5292655"/>
                                </a:cubicBezTo>
                                <a:lnTo>
                                  <a:pt x="367437" y="5329911"/>
                                </a:lnTo>
                                <a:lnTo>
                                  <a:pt x="0" y="5329911"/>
                                </a:lnTo>
                                <a:lnTo>
                                  <a:pt x="0" y="5237006"/>
                                </a:lnTo>
                                <a:lnTo>
                                  <a:pt x="109555" y="5206831"/>
                                </a:lnTo>
                                <a:cubicBezTo>
                                  <a:pt x="151749" y="5193167"/>
                                  <a:pt x="192493" y="5175484"/>
                                  <a:pt x="229326" y="5147333"/>
                                </a:cubicBezTo>
                                <a:cubicBezTo>
                                  <a:pt x="250411" y="5131216"/>
                                  <a:pt x="278876" y="5123039"/>
                                  <a:pt x="296151" y="5104066"/>
                                </a:cubicBezTo>
                                <a:cubicBezTo>
                                  <a:pt x="339124" y="5056851"/>
                                  <a:pt x="395470" y="5032649"/>
                                  <a:pt x="449666" y="5004634"/>
                                </a:cubicBezTo>
                                <a:cubicBezTo>
                                  <a:pt x="455650" y="5001542"/>
                                  <a:pt x="461653" y="4999813"/>
                                  <a:pt x="467609" y="4999196"/>
                                </a:cubicBezTo>
                                <a:close/>
                                <a:moveTo>
                                  <a:pt x="921268" y="3064392"/>
                                </a:moveTo>
                                <a:cubicBezTo>
                                  <a:pt x="987817" y="3066242"/>
                                  <a:pt x="1051711" y="3087202"/>
                                  <a:pt x="1087647" y="3151130"/>
                                </a:cubicBezTo>
                                <a:cubicBezTo>
                                  <a:pt x="1108779" y="3188705"/>
                                  <a:pt x="1131655" y="3227959"/>
                                  <a:pt x="1140316" y="3269352"/>
                                </a:cubicBezTo>
                                <a:cubicBezTo>
                                  <a:pt x="1155209" y="3340454"/>
                                  <a:pt x="1150612" y="3413375"/>
                                  <a:pt x="1131646" y="3484655"/>
                                </a:cubicBezTo>
                                <a:cubicBezTo>
                                  <a:pt x="1116813" y="3540338"/>
                                  <a:pt x="1088427" y="3588969"/>
                                  <a:pt x="1058744" y="3637867"/>
                                </a:cubicBezTo>
                                <a:cubicBezTo>
                                  <a:pt x="1033468" y="3679488"/>
                                  <a:pt x="1003563" y="3719629"/>
                                  <a:pt x="968519" y="3748882"/>
                                </a:cubicBezTo>
                                <a:cubicBezTo>
                                  <a:pt x="901148" y="3805120"/>
                                  <a:pt x="832790" y="3861291"/>
                                  <a:pt x="756418" y="3906641"/>
                                </a:cubicBezTo>
                                <a:cubicBezTo>
                                  <a:pt x="648134" y="3970948"/>
                                  <a:pt x="547561" y="4046944"/>
                                  <a:pt x="448265" y="4124507"/>
                                </a:cubicBezTo>
                                <a:cubicBezTo>
                                  <a:pt x="392365" y="4168181"/>
                                  <a:pt x="354187" y="4222347"/>
                                  <a:pt x="343272" y="4293678"/>
                                </a:cubicBezTo>
                                <a:cubicBezTo>
                                  <a:pt x="334657" y="4349992"/>
                                  <a:pt x="370305" y="4432237"/>
                                  <a:pt x="413360" y="4445185"/>
                                </a:cubicBezTo>
                                <a:cubicBezTo>
                                  <a:pt x="516618" y="4476239"/>
                                  <a:pt x="606517" y="4449902"/>
                                  <a:pt x="674674" y="4361831"/>
                                </a:cubicBezTo>
                                <a:cubicBezTo>
                                  <a:pt x="702653" y="4325668"/>
                                  <a:pt x="718258" y="4284953"/>
                                  <a:pt x="736903" y="4244251"/>
                                </a:cubicBezTo>
                                <a:cubicBezTo>
                                  <a:pt x="760181" y="4193444"/>
                                  <a:pt x="794106" y="4147236"/>
                                  <a:pt x="825744" y="4100600"/>
                                </a:cubicBezTo>
                                <a:cubicBezTo>
                                  <a:pt x="859361" y="4051034"/>
                                  <a:pt x="912672" y="4022304"/>
                                  <a:pt x="962437" y="3996390"/>
                                </a:cubicBezTo>
                                <a:cubicBezTo>
                                  <a:pt x="1016790" y="3968107"/>
                                  <a:pt x="1078735" y="3958935"/>
                                  <a:pt x="1144040" y="3961270"/>
                                </a:cubicBezTo>
                                <a:cubicBezTo>
                                  <a:pt x="1211058" y="3963672"/>
                                  <a:pt x="1266697" y="3984260"/>
                                  <a:pt x="1318475" y="4020736"/>
                                </a:cubicBezTo>
                                <a:cubicBezTo>
                                  <a:pt x="1357917" y="4048519"/>
                                  <a:pt x="1389724" y="4085961"/>
                                  <a:pt x="1399305" y="4134267"/>
                                </a:cubicBezTo>
                                <a:cubicBezTo>
                                  <a:pt x="1421417" y="4245788"/>
                                  <a:pt x="1405057" y="4351571"/>
                                  <a:pt x="1350890" y="4453829"/>
                                </a:cubicBezTo>
                                <a:cubicBezTo>
                                  <a:pt x="1284431" y="4579283"/>
                                  <a:pt x="1175166" y="4654182"/>
                                  <a:pt x="1056977" y="4719740"/>
                                </a:cubicBezTo>
                                <a:cubicBezTo>
                                  <a:pt x="986277" y="4758959"/>
                                  <a:pt x="906131" y="4767994"/>
                                  <a:pt x="828576" y="4783928"/>
                                </a:cubicBezTo>
                                <a:cubicBezTo>
                                  <a:pt x="648548" y="4820902"/>
                                  <a:pt x="467971" y="4830182"/>
                                  <a:pt x="286490" y="4795697"/>
                                </a:cubicBezTo>
                                <a:cubicBezTo>
                                  <a:pt x="247466" y="4788287"/>
                                  <a:pt x="207550" y="4791013"/>
                                  <a:pt x="167741" y="4796569"/>
                                </a:cubicBezTo>
                                <a:cubicBezTo>
                                  <a:pt x="129829" y="4801871"/>
                                  <a:pt x="96651" y="4815744"/>
                                  <a:pt x="65460" y="4833644"/>
                                </a:cubicBezTo>
                                <a:lnTo>
                                  <a:pt x="0" y="4878007"/>
                                </a:lnTo>
                                <a:lnTo>
                                  <a:pt x="0" y="4738290"/>
                                </a:lnTo>
                                <a:lnTo>
                                  <a:pt x="35468" y="4725977"/>
                                </a:lnTo>
                                <a:cubicBezTo>
                                  <a:pt x="129400" y="4701969"/>
                                  <a:pt x="225883" y="4702440"/>
                                  <a:pt x="322938" y="4724130"/>
                                </a:cubicBezTo>
                                <a:cubicBezTo>
                                  <a:pt x="481485" y="4759551"/>
                                  <a:pt x="638536" y="4764956"/>
                                  <a:pt x="798171" y="4726260"/>
                                </a:cubicBezTo>
                                <a:cubicBezTo>
                                  <a:pt x="899078" y="4701800"/>
                                  <a:pt x="990744" y="4663757"/>
                                  <a:pt x="1073845" y="4600180"/>
                                </a:cubicBezTo>
                                <a:cubicBezTo>
                                  <a:pt x="1112427" y="4570659"/>
                                  <a:pt x="1149553" y="4539307"/>
                                  <a:pt x="1187879" y="4509539"/>
                                </a:cubicBezTo>
                                <a:cubicBezTo>
                                  <a:pt x="1272889" y="4443508"/>
                                  <a:pt x="1310444" y="4287641"/>
                                  <a:pt x="1267940" y="4189742"/>
                                </a:cubicBezTo>
                                <a:cubicBezTo>
                                  <a:pt x="1242043" y="4130066"/>
                                  <a:pt x="1164573" y="4126463"/>
                                  <a:pt x="1110128" y="4180839"/>
                                </a:cubicBezTo>
                                <a:cubicBezTo>
                                  <a:pt x="1049138" y="4241757"/>
                                  <a:pt x="986696" y="4301199"/>
                                  <a:pt x="924875" y="4361293"/>
                                </a:cubicBezTo>
                                <a:cubicBezTo>
                                  <a:pt x="907422" y="4378266"/>
                                  <a:pt x="884686" y="4392379"/>
                                  <a:pt x="873597" y="4412805"/>
                                </a:cubicBezTo>
                                <a:cubicBezTo>
                                  <a:pt x="847869" y="4460192"/>
                                  <a:pt x="805462" y="4495332"/>
                                  <a:pt x="763102" y="4514341"/>
                                </a:cubicBezTo>
                                <a:cubicBezTo>
                                  <a:pt x="688408" y="4547864"/>
                                  <a:pt x="615573" y="4589401"/>
                                  <a:pt x="523249" y="4579955"/>
                                </a:cubicBezTo>
                                <a:cubicBezTo>
                                  <a:pt x="445779" y="4572037"/>
                                  <a:pt x="382944" y="4547256"/>
                                  <a:pt x="326199" y="4499732"/>
                                </a:cubicBezTo>
                                <a:cubicBezTo>
                                  <a:pt x="288201" y="4467890"/>
                                  <a:pt x="266149" y="4423802"/>
                                  <a:pt x="267695" y="4374923"/>
                                </a:cubicBezTo>
                                <a:cubicBezTo>
                                  <a:pt x="270192" y="4295574"/>
                                  <a:pt x="292343" y="4220891"/>
                                  <a:pt x="344908" y="4158088"/>
                                </a:cubicBezTo>
                                <a:cubicBezTo>
                                  <a:pt x="412469" y="4077371"/>
                                  <a:pt x="504711" y="4025519"/>
                                  <a:pt x="580575" y="3954286"/>
                                </a:cubicBezTo>
                                <a:cubicBezTo>
                                  <a:pt x="645075" y="3893731"/>
                                  <a:pt x="709758" y="3833931"/>
                                  <a:pt x="763640" y="3763110"/>
                                </a:cubicBezTo>
                                <a:cubicBezTo>
                                  <a:pt x="805022" y="3708734"/>
                                  <a:pt x="818845" y="3644809"/>
                                  <a:pt x="838006" y="3581242"/>
                                </a:cubicBezTo>
                                <a:cubicBezTo>
                                  <a:pt x="870404" y="3473759"/>
                                  <a:pt x="888486" y="3365516"/>
                                  <a:pt x="884509" y="3253693"/>
                                </a:cubicBezTo>
                                <a:cubicBezTo>
                                  <a:pt x="883505" y="3225330"/>
                                  <a:pt x="868737" y="3209091"/>
                                  <a:pt x="839718" y="3220153"/>
                                </a:cubicBezTo>
                                <a:cubicBezTo>
                                  <a:pt x="787952" y="3239883"/>
                                  <a:pt x="741077" y="3268800"/>
                                  <a:pt x="702223" y="3308885"/>
                                </a:cubicBezTo>
                                <a:cubicBezTo>
                                  <a:pt x="667641" y="3344559"/>
                                  <a:pt x="655844" y="3391719"/>
                                  <a:pt x="644374" y="3437846"/>
                                </a:cubicBezTo>
                                <a:cubicBezTo>
                                  <a:pt x="619573" y="3537604"/>
                                  <a:pt x="601135" y="3639159"/>
                                  <a:pt x="558458" y="3724998"/>
                                </a:cubicBezTo>
                                <a:lnTo>
                                  <a:pt x="558456" y="3724997"/>
                                </a:lnTo>
                                <a:lnTo>
                                  <a:pt x="558451" y="3724998"/>
                                </a:lnTo>
                                <a:cubicBezTo>
                                  <a:pt x="550455" y="3744449"/>
                                  <a:pt x="546177" y="3756603"/>
                                  <a:pt x="540537" y="3768085"/>
                                </a:cubicBezTo>
                                <a:cubicBezTo>
                                  <a:pt x="534975" y="3779408"/>
                                  <a:pt x="528158" y="3790133"/>
                                  <a:pt x="521676" y="3800982"/>
                                </a:cubicBezTo>
                                <a:cubicBezTo>
                                  <a:pt x="442247" y="3933971"/>
                                  <a:pt x="322995" y="4020140"/>
                                  <a:pt x="187753" y="4087425"/>
                                </a:cubicBezTo>
                                <a:cubicBezTo>
                                  <a:pt x="165609" y="4098441"/>
                                  <a:pt x="142056" y="4102649"/>
                                  <a:pt x="117371" y="4105293"/>
                                </a:cubicBezTo>
                                <a:cubicBezTo>
                                  <a:pt x="96072" y="4107566"/>
                                  <a:pt x="75285" y="4107612"/>
                                  <a:pt x="54935" y="4105828"/>
                                </a:cubicBezTo>
                                <a:lnTo>
                                  <a:pt x="0" y="4096245"/>
                                </a:lnTo>
                                <a:lnTo>
                                  <a:pt x="0" y="4019070"/>
                                </a:lnTo>
                                <a:lnTo>
                                  <a:pt x="51107" y="4029493"/>
                                </a:lnTo>
                                <a:cubicBezTo>
                                  <a:pt x="104449" y="4034421"/>
                                  <a:pt x="156285" y="4021907"/>
                                  <a:pt x="206062" y="3998301"/>
                                </a:cubicBezTo>
                                <a:cubicBezTo>
                                  <a:pt x="271036" y="3967479"/>
                                  <a:pt x="324887" y="3918788"/>
                                  <a:pt x="381538" y="3875169"/>
                                </a:cubicBezTo>
                                <a:cubicBezTo>
                                  <a:pt x="518493" y="3769711"/>
                                  <a:pt x="559362" y="3622393"/>
                                  <a:pt x="556694" y="3458606"/>
                                </a:cubicBezTo>
                                <a:cubicBezTo>
                                  <a:pt x="555012" y="3355403"/>
                                  <a:pt x="590180" y="3262897"/>
                                  <a:pt x="643335" y="3179500"/>
                                </a:cubicBezTo>
                                <a:cubicBezTo>
                                  <a:pt x="706938" y="3079712"/>
                                  <a:pt x="813409" y="3061395"/>
                                  <a:pt x="921268" y="3064392"/>
                                </a:cubicBezTo>
                                <a:close/>
                                <a:moveTo>
                                  <a:pt x="172153" y="657012"/>
                                </a:moveTo>
                                <a:cubicBezTo>
                                  <a:pt x="313910" y="662507"/>
                                  <a:pt x="452547" y="691089"/>
                                  <a:pt x="589022" y="735758"/>
                                </a:cubicBezTo>
                                <a:cubicBezTo>
                                  <a:pt x="667412" y="761420"/>
                                  <a:pt x="749299" y="780249"/>
                                  <a:pt x="817838" y="829203"/>
                                </a:cubicBezTo>
                                <a:cubicBezTo>
                                  <a:pt x="932415" y="911033"/>
                                  <a:pt x="1036652" y="1001475"/>
                                  <a:pt x="1090602" y="1139183"/>
                                </a:cubicBezTo>
                                <a:cubicBezTo>
                                  <a:pt x="1134571" y="1251427"/>
                                  <a:pt x="1138991" y="1362851"/>
                                  <a:pt x="1102911" y="1475663"/>
                                </a:cubicBezTo>
                                <a:cubicBezTo>
                                  <a:pt x="1087281" y="1524528"/>
                                  <a:pt x="1049929" y="1559520"/>
                                  <a:pt x="1005819" y="1583612"/>
                                </a:cubicBezTo>
                                <a:cubicBezTo>
                                  <a:pt x="947909" y="1615242"/>
                                  <a:pt x="887884" y="1629973"/>
                                  <a:pt x="818233" y="1624532"/>
                                </a:cubicBezTo>
                                <a:cubicBezTo>
                                  <a:pt x="750362" y="1619227"/>
                                  <a:pt x="687329" y="1602408"/>
                                  <a:pt x="634416" y="1566708"/>
                                </a:cubicBezTo>
                                <a:cubicBezTo>
                                  <a:pt x="585972" y="1534000"/>
                                  <a:pt x="534191" y="1497961"/>
                                  <a:pt x="505257" y="1442682"/>
                                </a:cubicBezTo>
                                <a:cubicBezTo>
                                  <a:pt x="478027" y="1390672"/>
                                  <a:pt x="448379" y="1338835"/>
                                  <a:pt x="430296" y="1283496"/>
                                </a:cubicBezTo>
                                <a:cubicBezTo>
                                  <a:pt x="415812" y="1239163"/>
                                  <a:pt x="404474" y="1195177"/>
                                  <a:pt x="379792" y="1154438"/>
                                </a:cubicBezTo>
                                <a:cubicBezTo>
                                  <a:pt x="319664" y="1055223"/>
                                  <a:pt x="229728" y="1017332"/>
                                  <a:pt x="119176" y="1037263"/>
                                </a:cubicBezTo>
                                <a:cubicBezTo>
                                  <a:pt x="73080" y="1045574"/>
                                  <a:pt x="26454" y="1126483"/>
                                  <a:pt x="28708" y="1185788"/>
                                </a:cubicBezTo>
                                <a:cubicBezTo>
                                  <a:pt x="31568" y="1260909"/>
                                  <a:pt x="64677" y="1321486"/>
                                  <a:pt x="117372" y="1373300"/>
                                </a:cubicBezTo>
                                <a:cubicBezTo>
                                  <a:pt x="210974" y="1465322"/>
                                  <a:pt x="306084" y="1555873"/>
                                  <a:pt x="410558" y="1635238"/>
                                </a:cubicBezTo>
                                <a:cubicBezTo>
                                  <a:pt x="484243" y="1691207"/>
                                  <a:pt x="548353" y="1757429"/>
                                  <a:pt x="611433" y="1823604"/>
                                </a:cubicBezTo>
                                <a:cubicBezTo>
                                  <a:pt x="644245" y="1858025"/>
                                  <a:pt x="670451" y="1903110"/>
                                  <a:pt x="691690" y="1949177"/>
                                </a:cubicBezTo>
                                <a:cubicBezTo>
                                  <a:pt x="716630" y="2003297"/>
                                  <a:pt x="740258" y="2056988"/>
                                  <a:pt x="749025" y="2116376"/>
                                </a:cubicBezTo>
                                <a:cubicBezTo>
                                  <a:pt x="760223" y="2192394"/>
                                  <a:pt x="756355" y="2268413"/>
                                  <a:pt x="732529" y="2340245"/>
                                </a:cubicBezTo>
                                <a:cubicBezTo>
                                  <a:pt x="718668" y="2382063"/>
                                  <a:pt x="690347" y="2419987"/>
                                  <a:pt x="664029" y="2456380"/>
                                </a:cubicBezTo>
                                <a:cubicBezTo>
                                  <a:pt x="619271" y="2518296"/>
                                  <a:pt x="550658" y="2532435"/>
                                  <a:pt x="481556" y="2526480"/>
                                </a:cubicBezTo>
                                <a:lnTo>
                                  <a:pt x="454291" y="2522434"/>
                                </a:lnTo>
                                <a:lnTo>
                                  <a:pt x="454742" y="2522771"/>
                                </a:lnTo>
                                <a:cubicBezTo>
                                  <a:pt x="486608" y="2552683"/>
                                  <a:pt x="508850" y="2590915"/>
                                  <a:pt x="536534" y="2624664"/>
                                </a:cubicBezTo>
                                <a:cubicBezTo>
                                  <a:pt x="556418" y="2648906"/>
                                  <a:pt x="565262" y="2674225"/>
                                  <a:pt x="567196" y="2705093"/>
                                </a:cubicBezTo>
                                <a:cubicBezTo>
                                  <a:pt x="572063" y="2782809"/>
                                  <a:pt x="553805" y="2856955"/>
                                  <a:pt x="534861" y="2931059"/>
                                </a:cubicBezTo>
                                <a:cubicBezTo>
                                  <a:pt x="531353" y="2944780"/>
                                  <a:pt x="540560" y="2960005"/>
                                  <a:pt x="529190" y="2972019"/>
                                </a:cubicBezTo>
                                <a:cubicBezTo>
                                  <a:pt x="497324" y="3005689"/>
                                  <a:pt x="489889" y="3053722"/>
                                  <a:pt x="459670" y="3088645"/>
                                </a:cubicBezTo>
                                <a:cubicBezTo>
                                  <a:pt x="431915" y="3120723"/>
                                  <a:pt x="428290" y="3165655"/>
                                  <a:pt x="399413" y="3198963"/>
                                </a:cubicBezTo>
                                <a:cubicBezTo>
                                  <a:pt x="317002" y="3294020"/>
                                  <a:pt x="214077" y="3359024"/>
                                  <a:pt x="104957" y="3417354"/>
                                </a:cubicBezTo>
                                <a:cubicBezTo>
                                  <a:pt x="72506" y="3434702"/>
                                  <a:pt x="40960" y="3454200"/>
                                  <a:pt x="11711" y="3476507"/>
                                </a:cubicBezTo>
                                <a:lnTo>
                                  <a:pt x="0" y="3487708"/>
                                </a:lnTo>
                                <a:lnTo>
                                  <a:pt x="0" y="3301275"/>
                                </a:lnTo>
                                <a:lnTo>
                                  <a:pt x="11986" y="3283982"/>
                                </a:lnTo>
                                <a:cubicBezTo>
                                  <a:pt x="79553" y="3198437"/>
                                  <a:pt x="128497" y="3099303"/>
                                  <a:pt x="200565" y="3016573"/>
                                </a:cubicBezTo>
                                <a:cubicBezTo>
                                  <a:pt x="205456" y="3010957"/>
                                  <a:pt x="210473" y="3004211"/>
                                  <a:pt x="212162" y="2997214"/>
                                </a:cubicBezTo>
                                <a:cubicBezTo>
                                  <a:pt x="229711" y="2924475"/>
                                  <a:pt x="269170" y="2860206"/>
                                  <a:pt x="291442" y="2788570"/>
                                </a:cubicBezTo>
                                <a:cubicBezTo>
                                  <a:pt x="308301" y="2734342"/>
                                  <a:pt x="292101" y="2677433"/>
                                  <a:pt x="318528" y="2626649"/>
                                </a:cubicBezTo>
                                <a:cubicBezTo>
                                  <a:pt x="320476" y="2622905"/>
                                  <a:pt x="314562" y="2615037"/>
                                  <a:pt x="312245" y="2609110"/>
                                </a:cubicBezTo>
                                <a:cubicBezTo>
                                  <a:pt x="282340" y="2532596"/>
                                  <a:pt x="204365" y="2533484"/>
                                  <a:pt x="148854" y="2568952"/>
                                </a:cubicBezTo>
                                <a:cubicBezTo>
                                  <a:pt x="132276" y="2579545"/>
                                  <a:pt x="117122" y="2591147"/>
                                  <a:pt x="103285" y="2603667"/>
                                </a:cubicBezTo>
                                <a:lnTo>
                                  <a:pt x="68233" y="2641093"/>
                                </a:lnTo>
                                <a:lnTo>
                                  <a:pt x="78600" y="2737295"/>
                                </a:lnTo>
                                <a:cubicBezTo>
                                  <a:pt x="80709" y="2776871"/>
                                  <a:pt x="79683" y="2816562"/>
                                  <a:pt x="72567" y="2856493"/>
                                </a:cubicBezTo>
                                <a:cubicBezTo>
                                  <a:pt x="66914" y="2888213"/>
                                  <a:pt x="54765" y="2913375"/>
                                  <a:pt x="31316" y="2936114"/>
                                </a:cubicBezTo>
                                <a:lnTo>
                                  <a:pt x="0" y="2969050"/>
                                </a:lnTo>
                                <a:lnTo>
                                  <a:pt x="0" y="2774984"/>
                                </a:lnTo>
                                <a:lnTo>
                                  <a:pt x="0" y="2598190"/>
                                </a:lnTo>
                                <a:lnTo>
                                  <a:pt x="0" y="2433570"/>
                                </a:lnTo>
                                <a:lnTo>
                                  <a:pt x="6642" y="2446792"/>
                                </a:lnTo>
                                <a:cubicBezTo>
                                  <a:pt x="20216" y="2466652"/>
                                  <a:pt x="27507" y="2489230"/>
                                  <a:pt x="35029" y="2511671"/>
                                </a:cubicBezTo>
                                <a:lnTo>
                                  <a:pt x="46182" y="2541849"/>
                                </a:lnTo>
                                <a:lnTo>
                                  <a:pt x="48635" y="2538856"/>
                                </a:lnTo>
                                <a:cubicBezTo>
                                  <a:pt x="97272" y="2493370"/>
                                  <a:pt x="158539" y="2462260"/>
                                  <a:pt x="238146" y="2451047"/>
                                </a:cubicBezTo>
                                <a:lnTo>
                                  <a:pt x="266832" y="2450099"/>
                                </a:lnTo>
                                <a:lnTo>
                                  <a:pt x="257360" y="2443614"/>
                                </a:lnTo>
                                <a:cubicBezTo>
                                  <a:pt x="237884" y="2424923"/>
                                  <a:pt x="221001" y="2402176"/>
                                  <a:pt x="207494" y="2374474"/>
                                </a:cubicBezTo>
                                <a:cubicBezTo>
                                  <a:pt x="162341" y="2281871"/>
                                  <a:pt x="136883" y="2181965"/>
                                  <a:pt x="150832" y="2075347"/>
                                </a:cubicBezTo>
                                <a:cubicBezTo>
                                  <a:pt x="172969" y="1906139"/>
                                  <a:pt x="148093" y="1748828"/>
                                  <a:pt x="18811" y="1623480"/>
                                </a:cubicBezTo>
                                <a:lnTo>
                                  <a:pt x="0" y="1604915"/>
                                </a:lnTo>
                                <a:lnTo>
                                  <a:pt x="0" y="1504375"/>
                                </a:lnTo>
                                <a:lnTo>
                                  <a:pt x="23791" y="1525830"/>
                                </a:lnTo>
                                <a:cubicBezTo>
                                  <a:pt x="76914" y="1580736"/>
                                  <a:pt x="121845" y="1643318"/>
                                  <a:pt x="155087" y="1716838"/>
                                </a:cubicBezTo>
                                <a:cubicBezTo>
                                  <a:pt x="160512" y="1728834"/>
                                  <a:pt x="166300" y="1740740"/>
                                  <a:pt x="170717" y="1753119"/>
                                </a:cubicBezTo>
                                <a:cubicBezTo>
                                  <a:pt x="175197" y="1765669"/>
                                  <a:pt x="178187" y="1778754"/>
                                  <a:pt x="184162" y="1799833"/>
                                </a:cubicBezTo>
                                <a:lnTo>
                                  <a:pt x="184167" y="1799833"/>
                                </a:lnTo>
                                <a:lnTo>
                                  <a:pt x="184169" y="1799833"/>
                                </a:lnTo>
                                <a:cubicBezTo>
                                  <a:pt x="218188" y="1893726"/>
                                  <a:pt x="225260" y="2001018"/>
                                  <a:pt x="239131" y="2107203"/>
                                </a:cubicBezTo>
                                <a:cubicBezTo>
                                  <a:pt x="245545" y="2156301"/>
                                  <a:pt x="252179" y="2206508"/>
                                  <a:pt x="283752" y="2247521"/>
                                </a:cubicBezTo>
                                <a:cubicBezTo>
                                  <a:pt x="319228" y="2293605"/>
                                  <a:pt x="364325" y="2329078"/>
                                  <a:pt x="415571" y="2355621"/>
                                </a:cubicBezTo>
                                <a:cubicBezTo>
                                  <a:pt x="444300" y="2370501"/>
                                  <a:pt x="461507" y="2355440"/>
                                  <a:pt x="465900" y="2326203"/>
                                </a:cubicBezTo>
                                <a:cubicBezTo>
                                  <a:pt x="483246" y="2210933"/>
                                  <a:pt x="477333" y="2096760"/>
                                  <a:pt x="456514" y="1981682"/>
                                </a:cubicBezTo>
                                <a:cubicBezTo>
                                  <a:pt x="444200" y="1913623"/>
                                  <a:pt x="437454" y="1845824"/>
                                  <a:pt x="401054" y="1784650"/>
                                </a:cubicBezTo>
                                <a:cubicBezTo>
                                  <a:pt x="353660" y="1704977"/>
                                  <a:pt x="293784" y="1635433"/>
                                  <a:pt x="234185" y="1565130"/>
                                </a:cubicBezTo>
                                <a:cubicBezTo>
                                  <a:pt x="164087" y="1482431"/>
                                  <a:pt x="74744" y="1417855"/>
                                  <a:pt x="14363" y="1326322"/>
                                </a:cubicBezTo>
                                <a:lnTo>
                                  <a:pt x="0" y="1299344"/>
                                </a:lnTo>
                                <a:lnTo>
                                  <a:pt x="0" y="1006258"/>
                                </a:lnTo>
                                <a:lnTo>
                                  <a:pt x="35412" y="970500"/>
                                </a:lnTo>
                                <a:cubicBezTo>
                                  <a:pt x="99768" y="928021"/>
                                  <a:pt x="167737" y="909803"/>
                                  <a:pt x="248860" y="910768"/>
                                </a:cubicBezTo>
                                <a:cubicBezTo>
                                  <a:pt x="345539" y="911909"/>
                                  <a:pt x="416014" y="963513"/>
                                  <a:pt x="489362" y="1007044"/>
                                </a:cubicBezTo>
                                <a:cubicBezTo>
                                  <a:pt x="530958" y="1031728"/>
                                  <a:pt x="570696" y="1073114"/>
                                  <a:pt x="591720" y="1125203"/>
                                </a:cubicBezTo>
                                <a:cubicBezTo>
                                  <a:pt x="600782" y="1147656"/>
                                  <a:pt x="622646" y="1164951"/>
                                  <a:pt x="638702" y="1184582"/>
                                </a:cubicBezTo>
                                <a:cubicBezTo>
                                  <a:pt x="695583" y="1254092"/>
                                  <a:pt x="753183" y="1322999"/>
                                  <a:pt x="809105" y="1393264"/>
                                </a:cubicBezTo>
                                <a:cubicBezTo>
                                  <a:pt x="859027" y="1455982"/>
                                  <a:pt x="939638" y="1461414"/>
                                  <a:pt x="973504" y="1402710"/>
                                </a:cubicBezTo>
                                <a:cubicBezTo>
                                  <a:pt x="1029078" y="1306409"/>
                                  <a:pt x="1008644" y="1140642"/>
                                  <a:pt x="928464" y="1062246"/>
                                </a:cubicBezTo>
                                <a:cubicBezTo>
                                  <a:pt x="892316" y="1026903"/>
                                  <a:pt x="857596" y="990063"/>
                                  <a:pt x="821155" y="954944"/>
                                </a:cubicBezTo>
                                <a:cubicBezTo>
                                  <a:pt x="742660" y="879313"/>
                                  <a:pt x="652280" y="829099"/>
                                  <a:pt x="550729" y="791849"/>
                                </a:cubicBezTo>
                                <a:cubicBezTo>
                                  <a:pt x="390073" y="732922"/>
                                  <a:pt x="226876" y="719944"/>
                                  <a:pt x="58581" y="737856"/>
                                </a:cubicBezTo>
                                <a:lnTo>
                                  <a:pt x="0" y="739901"/>
                                </a:lnTo>
                                <a:lnTo>
                                  <a:pt x="0" y="658329"/>
                                </a:lnTo>
                                <a:lnTo>
                                  <a:pt x="29320" y="659472"/>
                                </a:lnTo>
                                <a:cubicBezTo>
                                  <a:pt x="77302" y="655914"/>
                                  <a:pt x="124901" y="655181"/>
                                  <a:pt x="172153" y="65701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2229" y="8938"/>
                                </a:lnTo>
                                <a:cubicBezTo>
                                  <a:pt x="83040" y="23934"/>
                                  <a:pt x="117338" y="63574"/>
                                  <a:pt x="157008" y="94939"/>
                                </a:cubicBezTo>
                                <a:cubicBezTo>
                                  <a:pt x="204378" y="132406"/>
                                  <a:pt x="231742" y="183512"/>
                                  <a:pt x="262731" y="235076"/>
                                </a:cubicBezTo>
                                <a:cubicBezTo>
                                  <a:pt x="295851" y="290212"/>
                                  <a:pt x="303099" y="345688"/>
                                  <a:pt x="311639" y="404136"/>
                                </a:cubicBezTo>
                                <a:cubicBezTo>
                                  <a:pt x="314650" y="424699"/>
                                  <a:pt x="316267" y="445687"/>
                                  <a:pt x="295318" y="457906"/>
                                </a:cubicBezTo>
                                <a:cubicBezTo>
                                  <a:pt x="272448" y="471246"/>
                                  <a:pt x="246248" y="478144"/>
                                  <a:pt x="222934" y="462514"/>
                                </a:cubicBezTo>
                                <a:cubicBezTo>
                                  <a:pt x="170151" y="427109"/>
                                  <a:pt x="114693" y="395397"/>
                                  <a:pt x="75799" y="341446"/>
                                </a:cubicBezTo>
                                <a:cubicBezTo>
                                  <a:pt x="60163" y="319764"/>
                                  <a:pt x="31666" y="307936"/>
                                  <a:pt x="11748" y="288761"/>
                                </a:cubicBezTo>
                                <a:lnTo>
                                  <a:pt x="0" y="279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5C836BC2" id="Group 13" o:spid="_x0000_s1026" alt="&quot;&quot;" style="position:absolute;margin-left:-198pt;margin-top:0;width:612pt;height:11in;z-index:-251657216;mso-width-percent:1000;mso-height-percent:1000;mso-position-vertical-relative:page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">
                <v:rect id="Rectangle 396708181" o:spid="_x0000_s1027" style="position:absolute;width:77724;height:1005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" filled="f" stroked="f" strokeweight="1pt"/>
                <v:shape id="Freeform: Shape 172818518" o:spid="_x0000_s1028" style="position:absolute;top:47284;width:14088;height:53300;visibility:visible;mso-wrap-style:square;v-text-anchor:middle" coordsize="1408852,5329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" path="m467609,4999196v17869,-1851,35318,6309,50586,17719c536841,5030851,533012,5050691,527899,5069974v-14514,54812,-27474,106930,-65068,155906c445243,5248780,428533,5271669,410063,5292655r-42626,37256l,5329911r,-92905l109555,5206831v42194,-13664,82938,-31347,119771,-59498c250411,5131216,278876,5123039,296151,5104066v42973,-47215,99319,-71417,153515,-99432c455650,5001542,461653,4999813,467609,4999196xm921268,3064392v66549,1850,130443,22810,166379,86738c1108779,3188705,1131655,3227959,1140316,3269352v14893,71102,10296,144023,-8670,215303c1116813,3540338,1088427,3588969,1058744,3637867v-25276,41621,-55181,81762,-90225,111015c901148,3805120,832790,3861291,756418,3906641v-108284,64307,-208857,140303,-308153,217866c392365,4168181,354187,4222347,343272,4293678v-8615,56314,27033,138559,70088,151507c516618,4476239,606517,4449902,674674,4361831v27979,-36163,43584,-76878,62229,-117580c760181,4193444,794106,4147236,825744,4100600v33617,-49566,86928,-78296,136693,-104210c1016790,3968107,1078735,3958935,1144040,3961270v67018,2402,122657,22990,174435,59466c1357917,4048519,1389724,4085961,1399305,4134267v22112,111521,5752,217304,-48415,319562c1284431,4579283,1175166,4654182,1056977,4719740v-70700,39219,-150846,48254,-228401,64188c648548,4820902,467971,4830182,286490,4795697v-39024,-7410,-78940,-4684,-118749,872c129829,4801871,96651,4815744,65460,4833644l,4878007,,4738290r35468,-12313c129400,4701969,225883,4702440,322938,4724130v158547,35421,315598,40826,475233,2130c899078,4701800,990744,4663757,1073845,4600180v38582,-29521,75708,-60873,114034,-90641c1272889,4443508,1310444,4287641,1267940,4189742v-25897,-59676,-103367,-63279,-157812,-8903c1049138,4241757,986696,4301199,924875,4361293v-17453,16973,-40189,31086,-51278,51512c847869,4460192,805462,4495332,763102,4514341v-74694,33523,-147529,75060,-239853,65614c445779,4572037,382944,4547256,326199,4499732v-37998,-31842,-60050,-75930,-58504,-124809c270192,4295574,292343,4220891,344908,4158088v67561,-80717,159803,-132569,235667,-203802c645075,3893731,709758,3833931,763640,3763110v41382,-54376,55205,-118301,74366,-181868c870404,3473759,888486,3365516,884509,3253693v-1004,-28363,-15772,-44602,-44791,-33540c787952,3239883,741077,3268800,702223,3308885v-34582,35674,-46379,82834,-57849,128961c619573,3537604,601135,3639159,558458,3724998r-2,-1l558451,3724998v-7996,19451,-12274,31605,-17914,43087c534975,3779408,528158,3790133,521676,3800982v-79429,132989,-198681,219158,-333923,286443c165609,4098441,142056,4102649,117371,4105293v-21299,2273,-42086,2319,-62436,535l,4096245r,-77175l51107,4029493v53342,4928,105178,-7586,154955,-31192c271036,3967479,324887,3918788,381538,3875169,518493,3769711,559362,3622393,556694,3458606v-1682,-103203,33486,-195709,86641,-279106c706938,3079712,813409,3061395,921268,3064392xm172153,657012v141757,5495,280394,34077,416869,78746c667412,761420,749299,780249,817838,829203v114577,81830,218814,172272,272764,309980c1134571,1251427,1138991,1362851,1102911,1475663v-15630,48865,-52982,83857,-97092,107949c947909,1615242,887884,1629973,818233,1624532v-67871,-5305,-130904,-22124,-183817,-57824c585972,1534000,534191,1497961,505257,1442682v-27230,-52010,-56878,-103847,-74961,-159186c415812,1239163,404474,1195177,379792,1154438,319664,1055223,229728,1017332,119176,1037263v-46096,8311,-92722,89220,-90468,148525c31568,1260909,64677,1321486,117372,1373300v93602,92022,188712,182573,293186,261938c484243,1691207,548353,1757429,611433,1823604v32812,34421,59018,79506,80257,125573c716630,2003297,740258,2056988,749025,2116376v11198,76018,7330,152037,-16496,223869c718668,2382063,690347,2419987,664029,2456380v-44758,61916,-113371,76055,-182473,70100l454291,2522434r451,337c486608,2552683,508850,2590915,536534,2624664v19884,24242,28728,49561,30662,80429c572063,2782809,553805,2856955,534861,2931059v-3508,13721,5699,28946,-5671,40960c497324,3005689,489889,3053722,459670,3088645v-27755,32078,-31380,77010,-60257,110318c317002,3294020,214077,3359024,104957,3417354v-32451,17348,-63997,36846,-93246,59153l,3487708,,3301275r11986,-17293c79553,3198437,128497,3099303,200565,3016573v4891,-5616,9908,-12362,11597,-19359c229711,2924475,269170,2860206,291442,2788570v16859,-54228,659,-111137,27086,-161921c320476,2622905,314562,2615037,312245,2609110v-29905,-76514,-107880,-75626,-163391,-40158c132276,2579545,117122,2591147,103285,2603667r-35052,37426l78600,2737295v2109,39576,1083,79267,-6033,119198c66914,2888213,54765,2913375,31316,2936114l,2969050,,2774984,,2598190,,2433570r6642,13222c20216,2466652,27507,2489230,35029,2511671r11153,30178l48635,2538856v48637,-45486,109904,-76596,189511,-87809l266832,2450099r-9472,-6485c237884,2424923,221001,2402176,207494,2374474v-45153,-92603,-70611,-192509,-56662,-299127c172969,1906139,148093,1748828,18811,1623480l,1604915,,1504375r23791,21455c76914,1580736,121845,1643318,155087,1716838v5425,11996,11213,23902,15630,36281c175197,1765669,178187,1778754,184162,1799833r5,l184169,1799833v34019,93893,41091,201185,54962,307370c245545,2156301,252179,2206508,283752,2247521v35476,46084,80573,81557,131819,108100c444300,2370501,461507,2355440,465900,2326203v17346,-115270,11433,-229443,-9386,-344521c444200,1913623,437454,1845824,401054,1784650,353660,1704977,293784,1635433,234185,1565130,164087,1482431,74744,1417855,14363,1326322l,1299344,,1006258,35412,970500c99768,928021,167737,909803,248860,910768v96679,1141,167154,52745,240502,96276c530958,1031728,570696,1073114,591720,1125203v9062,22453,30926,39748,46982,59379c695583,1254092,753183,1322999,809105,1393264v49922,62718,130533,68150,164399,9446c1029078,1306409,1008644,1140642,928464,1062246,892316,1026903,857596,990063,821155,954944,742660,879313,652280,829099,550729,791849,390073,732922,226876,719944,58581,737856l,739901,,658329r29320,1143c77302,655914,124901,655181,172153,657012xm,l32229,8938v50811,14996,85109,54636,124779,86001c204378,132406,231742,183512,262731,235076v33120,55136,40368,110612,48908,169060c314650,424699,316267,445687,295318,457906v-22870,13340,-49070,20238,-72384,4608c170151,427109,114693,395397,75799,341446,60163,319764,31666,307936,11748,288761l,279644,,xe" fillcolor="#d7f502 [3204]" stroked="f" strokeweight="0">
                  <v:stroke joinstyle="miter"/>
                  <v:path arrowok="t" o:connecttype="custom" o:connectlocs="467609,4999196;518195,5016915;527899,5069974;462831,5225880;410063,5292655;367437,5329911;0,5329911;0,5237006;109555,5206831;229326,5147333;296151,5104066;449666,5004634;467609,4999196;921268,3064392;1087647,3151130;1140316,3269352;1131646,3484655;1058744,3637867;968519,3748882;756418,3906641;448265,4124507;343272,4293678;413360,4445185;674674,4361831;736903,4244251;825744,4100600;962437,3996390;1144040,3961270;1318475,4020736;1399305,4134267;1350890,4453829;1056977,4719740;828576,4783928;286490,4795697;167741,4796569;65460,4833644;0,4878007;0,4738290;35468,4725977;322938,4724130;798171,4726260;1073845,4600180;1187879,4509539;1267940,4189742;1110128,4180839;924875,4361293;873597,4412805;763102,4514341;523249,4579955;326199,4499732;267695,4374923;344908,4158088;580575,3954286;763640,3763110;838006,3581242;884509,3253693;839718,3220153;702223,3308885;644374,3437846;558458,3724998;558456,3724997;558451,3724998;540537,3768085;521676,3800982;187753,4087425;117371,4105293;54935,4105828;0,4096245;0,4019070;51107,4029493;206062,3998301;381538,3875169;556694,3458606;643335,3179500;921268,3064392;172153,657012;589022,735758;817838,829203;1090602,1139183;1102911,1475663;1005819,1583612;818233,1624532;634416,1566708;505257,1442682;430296,1283496;379792,1154438;119176,1037263;28708,1185788;117372,1373300;410558,1635238;611433,1823604;691690,1949177;749025,2116376;732529,2340245;664029,2456380;481556,2526480;454291,2522434;454742,2522771;536534,2624664;567196,2705093;534861,2931059;529190,2972019;459670,3088645;399413,3198963;104957,3417354;11711,3476507;0,3487708;0,3301275;11986,3283982;200565,3016573;212162,2997214;291442,2788570;318528,2626649;312245,2609110;148854,2568952;103285,2603667;68233,2641093;78600,2737295;72567,2856493;31316,2936114;0,2969050;0,2774984;0,2598190;0,2433570;6642,2446792;35029,2511671;46182,2541849;48635,2538856;238146,2451047;266832,2450099;257360,2443614;207494,2374474;150832,2075347;18811,1623480;0,1604915;0,1504375;23791,1525830;155087,1716838;170717,1753119;184162,1799833;184167,1799833;184169,1799833;239131,2107203;283752,2247521;415571,2355621;465900,2326203;456514,1981682;401054,1784650;234185,1565130;14363,1326322;0,1299344;0,1006258;35412,970500;248860,910768;489362,1007044;591720,1125203;638702,1184582;809105,1393264;973504,1402710;928464,1062246;821155,954944;550729,791849;58581,737856;0,739901;0,658329;29320,659472;172153,657012;0,0;32229,8938;157008,94939;262731,235076;311639,404136;295318,457906;222934,462514;75799,341446;11748,288761;0,27964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w10:wrap anchory="page"/>
                <w10:anchorlock/>
              </v:group>
            </w:pict>
          </mc:Fallback>
        </mc:AlternateContent>
      </w:r>
    </w:p>
    <w:p w14:paraId="1113427F" w14:textId="77777777" w:rsidR="009D5F8D" w:rsidRDefault="009D5F8D" w:rsidP="009D5F8D">
      <w:pPr>
        <w:pStyle w:val="Graphicsanchor"/>
      </w:pPr>
    </w:p>
    <w:p w14:paraId="0843655A" w14:textId="77777777" w:rsidR="009D5F8D" w:rsidRDefault="009D5F8D" w:rsidP="009D5F8D">
      <w:pPr>
        <w:pStyle w:val="Graphicsanchor"/>
      </w:pPr>
    </w:p>
    <w:p w14:paraId="6E383D6A" w14:textId="77777777" w:rsidR="009D5F8D" w:rsidRDefault="009D5F8D" w:rsidP="009D5F8D">
      <w:pPr>
        <w:pStyle w:val="Graphicsanchor"/>
      </w:pPr>
    </w:p>
    <w:p w14:paraId="4FC7DDD9" w14:textId="77777777" w:rsidR="009D5F8D" w:rsidRDefault="009D5F8D" w:rsidP="009D5F8D">
      <w:pPr>
        <w:pStyle w:val="Graphicsanchor"/>
      </w:pPr>
    </w:p>
    <w:p w14:paraId="04CD6F31" w14:textId="77777777" w:rsidR="00FD18D0" w:rsidRDefault="00FD18D0" w:rsidP="009D5F8D">
      <w:pPr>
        <w:pStyle w:val="Graphicsanchor"/>
      </w:pPr>
    </w:p>
    <w:p w14:paraId="295AFCD5" w14:textId="77777777" w:rsidR="00FD18D0" w:rsidRDefault="00FD18D0" w:rsidP="009D5F8D">
      <w:pPr>
        <w:pStyle w:val="Graphicsanchor"/>
      </w:pPr>
    </w:p>
    <w:p w14:paraId="465DB6AC" w14:textId="77777777" w:rsidR="00FD18D0" w:rsidRDefault="00FD18D0" w:rsidP="009D5F8D">
      <w:pPr>
        <w:pStyle w:val="Graphicsanchor"/>
      </w:pPr>
    </w:p>
    <w:p w14:paraId="6EA4F2DF" w14:textId="77777777" w:rsidR="00FD18D0" w:rsidRDefault="00FD18D0" w:rsidP="009D5F8D">
      <w:pPr>
        <w:pStyle w:val="Graphicsanchor"/>
      </w:pPr>
    </w:p>
    <w:p w14:paraId="13D8014A" w14:textId="1435CA77" w:rsidR="337388E9" w:rsidRPr="0076556E" w:rsidRDefault="337388E9" w:rsidP="009D5F8D">
      <w:pPr>
        <w:pStyle w:val="Graphicsanchor"/>
      </w:pPr>
      <w:r w:rsidRPr="00995204">
        <w:t>Dear</w:t>
      </w:r>
      <w:r w:rsidR="009D5F8D">
        <w:t xml:space="preserve"> hiring team, </w:t>
      </w:r>
    </w:p>
    <w:p w14:paraId="587D9F1A" w14:textId="77777777" w:rsidR="009D5F8D" w:rsidRDefault="009D5F8D" w:rsidP="007E7970">
      <w:r>
        <w:t>‘</w:t>
      </w:r>
    </w:p>
    <w:p w14:paraId="0553014E" w14:textId="69C98568" w:rsidR="00FD18D0" w:rsidRDefault="337388E9" w:rsidP="00FD18D0">
      <w:pPr>
        <w:ind w:left="0"/>
      </w:pPr>
      <w:r w:rsidRPr="00995204">
        <w:t xml:space="preserve">It is with great </w:t>
      </w:r>
      <w:r w:rsidR="009D5F8D">
        <w:t>pleasure</w:t>
      </w:r>
      <w:r w:rsidRPr="00995204">
        <w:t xml:space="preserve"> that I recommend </w:t>
      </w:r>
      <w:proofErr w:type="spellStart"/>
      <w:r w:rsidR="009D5F8D">
        <w:t>Jessmy</w:t>
      </w:r>
      <w:proofErr w:type="spellEnd"/>
      <w:r w:rsidR="009D5F8D">
        <w:t xml:space="preserve"> </w:t>
      </w:r>
      <w:proofErr w:type="spellStart"/>
      <w:r w:rsidR="009D5F8D">
        <w:t>Ormejuste</w:t>
      </w:r>
      <w:proofErr w:type="spellEnd"/>
      <w:r w:rsidRPr="00995204">
        <w:t xml:space="preserve"> for the posi</w:t>
      </w:r>
      <w:r w:rsidR="009D5F8D">
        <w:t>tion of the A</w:t>
      </w:r>
      <w:r w:rsidR="009D5F8D" w:rsidRPr="009D5F8D">
        <w:t>fter School Teacher at Plympton Champions</w:t>
      </w:r>
      <w:r w:rsidRPr="00995204">
        <w:t xml:space="preserve">. </w:t>
      </w:r>
      <w:r w:rsidR="00582182">
        <w:t>I have had the pleasure of knowing Jessmy for a little over 3 years now during which she worked as a babysitter for my daughter. I have witnessed firsthand her ability to engage and educate children while also making sure that they are safe and having fun.</w:t>
      </w:r>
      <w:r w:rsidR="00582182" w:rsidRPr="00582182">
        <w:t xml:space="preserve"> </w:t>
      </w:r>
      <w:r w:rsidR="00582182">
        <w:t xml:space="preserve">She </w:t>
      </w:r>
      <w:r w:rsidR="00FD18D0">
        <w:t>is dependable</w:t>
      </w:r>
      <w:r w:rsidR="00582182">
        <w:t xml:space="preserve">, compassionate, </w:t>
      </w:r>
      <w:r w:rsidR="00C340F4">
        <w:t>trustworthy,</w:t>
      </w:r>
      <w:r w:rsidR="00582182">
        <w:t xml:space="preserve"> and creative. My daughter loves her positive attitude and </w:t>
      </w:r>
      <w:r w:rsidR="00FD18D0">
        <w:t>her enthusiasm about art. She truly enjoys their art and craft time together.</w:t>
      </w:r>
    </w:p>
    <w:p w14:paraId="2465C0A3" w14:textId="77777777" w:rsidR="00FD18D0" w:rsidRDefault="00FD18D0" w:rsidP="00FD18D0">
      <w:pPr>
        <w:ind w:left="0"/>
      </w:pPr>
    </w:p>
    <w:p w14:paraId="78284CFE" w14:textId="67BC9CDC" w:rsidR="00FD18D0" w:rsidRDefault="00FD18D0" w:rsidP="00FD18D0">
      <w:pPr>
        <w:ind w:left="0"/>
      </w:pPr>
      <w:r>
        <w:t xml:space="preserve">I am confident that Jessmy would bring the same dedication, energy, and enthusiasm to your program. She has many other great qualities which I hope will help make a positive impact on the children in your care, and </w:t>
      </w:r>
      <w:r w:rsidR="00C340F4">
        <w:t xml:space="preserve">I </w:t>
      </w:r>
      <w:r>
        <w:t>truly recommend her for this position.</w:t>
      </w:r>
    </w:p>
    <w:p w14:paraId="6DBFAFB1" w14:textId="77777777" w:rsidR="00FD18D0" w:rsidRDefault="00FD18D0" w:rsidP="00FD18D0">
      <w:pPr>
        <w:ind w:left="0"/>
      </w:pPr>
    </w:p>
    <w:p w14:paraId="75E56217" w14:textId="2390CE9C" w:rsidR="007E7970" w:rsidRPr="00FD18D0" w:rsidRDefault="337388E9" w:rsidP="00FD18D0">
      <w:pPr>
        <w:ind w:left="0"/>
        <w:rPr>
          <w:rStyle w:val="ClosingChar"/>
          <w:color w:val="0D0D0D" w:themeColor="text1" w:themeTint="F2"/>
        </w:rPr>
      </w:pPr>
      <w:r w:rsidRPr="009B3B6B">
        <w:rPr>
          <w:rStyle w:val="ClosingChar"/>
        </w:rPr>
        <w:t>Sincerely,</w:t>
      </w:r>
    </w:p>
    <w:p w14:paraId="26A9B239" w14:textId="4E128DC1" w:rsidR="007E7970" w:rsidRPr="007E7970" w:rsidRDefault="00C340F4" w:rsidP="00FD18D0">
      <w:pPr>
        <w:pStyle w:val="Signature"/>
        <w:ind w:left="0"/>
      </w:pPr>
      <w:r>
        <w:t>Myrline Thomson</w:t>
      </w:r>
    </w:p>
    <w:sectPr w:rsidR="007E7970" w:rsidRPr="007E7970" w:rsidSect="00235C1F">
      <w:pgSz w:w="12240" w:h="15840" w:code="1"/>
      <w:pgMar w:top="288" w:right="1080" w:bottom="288" w:left="396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0FC1C" w14:textId="77777777" w:rsidR="00B37974" w:rsidRDefault="00B37974">
      <w:pPr>
        <w:spacing w:line="240" w:lineRule="auto"/>
      </w:pPr>
      <w:r>
        <w:separator/>
      </w:r>
    </w:p>
  </w:endnote>
  <w:endnote w:type="continuationSeparator" w:id="0">
    <w:p w14:paraId="38983C73" w14:textId="77777777" w:rsidR="00B37974" w:rsidRDefault="00B379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 (Headings Asian)">
    <w:altName w:val="MS Gothic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9E5B3" w14:textId="77777777" w:rsidR="00B37974" w:rsidRDefault="00B37974">
      <w:pPr>
        <w:spacing w:line="240" w:lineRule="auto"/>
      </w:pPr>
      <w:r>
        <w:separator/>
      </w:r>
    </w:p>
  </w:footnote>
  <w:footnote w:type="continuationSeparator" w:id="0">
    <w:p w14:paraId="7BFA36DB" w14:textId="77777777" w:rsidR="00B37974" w:rsidRDefault="00B3797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A52E0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DC0F28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002161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E28017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1FA8F5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9FC1BA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C2CDE1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3878A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C5B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CC54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839151">
    <w:abstractNumId w:val="9"/>
  </w:num>
  <w:num w:numId="2" w16cid:durableId="25109090">
    <w:abstractNumId w:val="7"/>
  </w:num>
  <w:num w:numId="3" w16cid:durableId="1069229434">
    <w:abstractNumId w:val="6"/>
  </w:num>
  <w:num w:numId="4" w16cid:durableId="2079134060">
    <w:abstractNumId w:val="5"/>
  </w:num>
  <w:num w:numId="5" w16cid:durableId="907499659">
    <w:abstractNumId w:val="4"/>
  </w:num>
  <w:num w:numId="6" w16cid:durableId="1361589332">
    <w:abstractNumId w:val="8"/>
  </w:num>
  <w:num w:numId="7" w16cid:durableId="1096366506">
    <w:abstractNumId w:val="3"/>
  </w:num>
  <w:num w:numId="8" w16cid:durableId="344477433">
    <w:abstractNumId w:val="2"/>
  </w:num>
  <w:num w:numId="9" w16cid:durableId="1563251975">
    <w:abstractNumId w:val="1"/>
  </w:num>
  <w:num w:numId="10" w16cid:durableId="147359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F8D"/>
    <w:rsid w:val="00000C3A"/>
    <w:rsid w:val="00037CB6"/>
    <w:rsid w:val="00043604"/>
    <w:rsid w:val="000456BE"/>
    <w:rsid w:val="000C63F5"/>
    <w:rsid w:val="000E3AFC"/>
    <w:rsid w:val="00152637"/>
    <w:rsid w:val="00161C84"/>
    <w:rsid w:val="00187A5F"/>
    <w:rsid w:val="001A62AA"/>
    <w:rsid w:val="001C085D"/>
    <w:rsid w:val="001D4B1D"/>
    <w:rsid w:val="001E3ECD"/>
    <w:rsid w:val="00212B8B"/>
    <w:rsid w:val="00227466"/>
    <w:rsid w:val="00233897"/>
    <w:rsid w:val="00235C1F"/>
    <w:rsid w:val="002502B0"/>
    <w:rsid w:val="00255606"/>
    <w:rsid w:val="00290946"/>
    <w:rsid w:val="002F7E85"/>
    <w:rsid w:val="00392AA0"/>
    <w:rsid w:val="003A3073"/>
    <w:rsid w:val="003C1458"/>
    <w:rsid w:val="003C2A97"/>
    <w:rsid w:val="003E0609"/>
    <w:rsid w:val="00402E5B"/>
    <w:rsid w:val="004102BA"/>
    <w:rsid w:val="00420EE8"/>
    <w:rsid w:val="00466BBE"/>
    <w:rsid w:val="005068ED"/>
    <w:rsid w:val="00552E02"/>
    <w:rsid w:val="00552EDF"/>
    <w:rsid w:val="005679B2"/>
    <w:rsid w:val="00582182"/>
    <w:rsid w:val="00596DAF"/>
    <w:rsid w:val="005C2394"/>
    <w:rsid w:val="005C5E6F"/>
    <w:rsid w:val="0061396E"/>
    <w:rsid w:val="00664874"/>
    <w:rsid w:val="00687E79"/>
    <w:rsid w:val="006F5DEA"/>
    <w:rsid w:val="0074728F"/>
    <w:rsid w:val="0076550F"/>
    <w:rsid w:val="0076556E"/>
    <w:rsid w:val="00770EBF"/>
    <w:rsid w:val="00784685"/>
    <w:rsid w:val="00796E51"/>
    <w:rsid w:val="007B0C40"/>
    <w:rsid w:val="007E7970"/>
    <w:rsid w:val="00801685"/>
    <w:rsid w:val="00816888"/>
    <w:rsid w:val="008565E1"/>
    <w:rsid w:val="00871773"/>
    <w:rsid w:val="0088559C"/>
    <w:rsid w:val="008941BC"/>
    <w:rsid w:val="008B0639"/>
    <w:rsid w:val="008B4E82"/>
    <w:rsid w:val="008D333F"/>
    <w:rsid w:val="009608F7"/>
    <w:rsid w:val="00961F06"/>
    <w:rsid w:val="00984A86"/>
    <w:rsid w:val="00995204"/>
    <w:rsid w:val="009B1564"/>
    <w:rsid w:val="009B3B6B"/>
    <w:rsid w:val="009D5F8D"/>
    <w:rsid w:val="009E3AC1"/>
    <w:rsid w:val="00A00854"/>
    <w:rsid w:val="00A03D85"/>
    <w:rsid w:val="00A15DA7"/>
    <w:rsid w:val="00A4405D"/>
    <w:rsid w:val="00A6303D"/>
    <w:rsid w:val="00A644FC"/>
    <w:rsid w:val="00A64FC4"/>
    <w:rsid w:val="00A66488"/>
    <w:rsid w:val="00A70A87"/>
    <w:rsid w:val="00AC2AA9"/>
    <w:rsid w:val="00AC4D86"/>
    <w:rsid w:val="00AD6810"/>
    <w:rsid w:val="00B03917"/>
    <w:rsid w:val="00B21C59"/>
    <w:rsid w:val="00B37974"/>
    <w:rsid w:val="00B73AE8"/>
    <w:rsid w:val="00B7425F"/>
    <w:rsid w:val="00BA581D"/>
    <w:rsid w:val="00BC72B2"/>
    <w:rsid w:val="00BD004C"/>
    <w:rsid w:val="00BD1BF3"/>
    <w:rsid w:val="00BE1F59"/>
    <w:rsid w:val="00BF3529"/>
    <w:rsid w:val="00C340F4"/>
    <w:rsid w:val="00C66C30"/>
    <w:rsid w:val="00CE6619"/>
    <w:rsid w:val="00D06DAB"/>
    <w:rsid w:val="00D46874"/>
    <w:rsid w:val="00D50184"/>
    <w:rsid w:val="00D67ECD"/>
    <w:rsid w:val="00D93D99"/>
    <w:rsid w:val="00DA2E9C"/>
    <w:rsid w:val="00DB45B9"/>
    <w:rsid w:val="00DC6C63"/>
    <w:rsid w:val="00DD53DE"/>
    <w:rsid w:val="00E3255D"/>
    <w:rsid w:val="00E47714"/>
    <w:rsid w:val="00E66827"/>
    <w:rsid w:val="00E66FCF"/>
    <w:rsid w:val="00F06AC7"/>
    <w:rsid w:val="00F262F2"/>
    <w:rsid w:val="00FA1716"/>
    <w:rsid w:val="00FA3FF0"/>
    <w:rsid w:val="00FA527F"/>
    <w:rsid w:val="00FD18D0"/>
    <w:rsid w:val="00FE0D2F"/>
    <w:rsid w:val="28E24FF6"/>
    <w:rsid w:val="337388E9"/>
    <w:rsid w:val="345D6E81"/>
    <w:rsid w:val="366D7B06"/>
    <w:rsid w:val="3CD43992"/>
    <w:rsid w:val="46DEB59E"/>
    <w:rsid w:val="498D7635"/>
    <w:rsid w:val="4B6999C9"/>
    <w:rsid w:val="555BE7F8"/>
    <w:rsid w:val="650FE0BB"/>
    <w:rsid w:val="68ACD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5B83F"/>
  <w15:chartTrackingRefBased/>
  <w15:docId w15:val="{4B1AD9FF-6F28-4ED8-90F1-C693D87B2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0D0D0D" w:themeColor="text1" w:themeTint="F2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200" w:line="288" w:lineRule="auto"/>
        <w:ind w:left="792" w:right="79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9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970"/>
    <w:pPr>
      <w:spacing w:after="0" w:line="360" w:lineRule="auto"/>
    </w:pPr>
  </w:style>
  <w:style w:type="paragraph" w:styleId="Heading1">
    <w:name w:val="heading 1"/>
    <w:basedOn w:val="TopTitle"/>
    <w:next w:val="Normal"/>
    <w:link w:val="Heading1Char"/>
    <w:uiPriority w:val="9"/>
    <w:qFormat/>
    <w:rsid w:val="00037CB6"/>
    <w:pPr>
      <w:spacing w:before="120"/>
      <w:ind w:left="-3240"/>
      <w:outlineLvl w:val="0"/>
    </w:pPr>
    <w:rPr>
      <w:rFonts w:asciiTheme="majorHAnsi" w:hAnsiTheme="majorHAnsi"/>
    </w:rPr>
  </w:style>
  <w:style w:type="paragraph" w:styleId="Heading2">
    <w:name w:val="heading 2"/>
    <w:basedOn w:val="Title"/>
    <w:next w:val="Normal"/>
    <w:link w:val="Heading2Char"/>
    <w:uiPriority w:val="9"/>
    <w:qFormat/>
    <w:rsid w:val="007E7970"/>
    <w:pPr>
      <w:spacing w:before="1680"/>
      <w:ind w:right="-360"/>
      <w:outlineLvl w:val="1"/>
    </w:pPr>
    <w:rPr>
      <w:rFonts w:asciiTheme="majorHAnsi" w:hAnsiTheme="majorHAns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8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A7901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B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6B7A01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B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B7A0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8E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A790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8E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A790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8E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8E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semiHidden/>
    <w:qFormat/>
    <w:rsid w:val="00E3255D"/>
    <w:pPr>
      <w:spacing w:before="240" w:line="240" w:lineRule="auto"/>
      <w:ind w:left="-720" w:right="-720"/>
      <w:contextualSpacing/>
      <w:jc w:val="right"/>
    </w:pPr>
    <w:rPr>
      <w:rFonts w:ascii="Constantia" w:eastAsiaTheme="minorEastAsia" w:hAnsi="Constantia" w:cs="MS Gothic (Headings Asian)"/>
      <w:caps/>
      <w:color w:val="000000" w:themeColor="text1"/>
      <w:spacing w:val="20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E7970"/>
    <w:rPr>
      <w:rFonts w:ascii="Constantia" w:eastAsiaTheme="minorEastAsia" w:hAnsi="Constantia" w:cs="MS Gothic (Headings Asian)"/>
      <w:caps/>
      <w:color w:val="000000" w:themeColor="text1"/>
      <w:spacing w:val="20"/>
      <w:sz w:val="96"/>
      <w:szCs w:val="56"/>
    </w:rPr>
  </w:style>
  <w:style w:type="paragraph" w:customStyle="1" w:styleId="ContactInfo">
    <w:name w:val="Contact Info"/>
    <w:basedOn w:val="Normal"/>
    <w:uiPriority w:val="2"/>
    <w:qFormat/>
    <w:rsid w:val="00037CB6"/>
    <w:pPr>
      <w:spacing w:before="40" w:after="360" w:line="300" w:lineRule="auto"/>
      <w:ind w:left="-2520" w:right="0"/>
      <w:contextualSpacing/>
    </w:pPr>
    <w:rPr>
      <w:color w:val="000000" w:themeColor="text1"/>
    </w:rPr>
  </w:style>
  <w:style w:type="character" w:styleId="Strong">
    <w:name w:val="Strong"/>
    <w:basedOn w:val="DefaultParagraphFont"/>
    <w:uiPriority w:val="22"/>
    <w:semiHidden/>
    <w:qFormat/>
    <w:rsid w:val="498D7635"/>
    <w:rPr>
      <w:b/>
      <w:bCs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Closing">
    <w:name w:val="Closing"/>
    <w:basedOn w:val="Salutation"/>
    <w:link w:val="ClosingChar"/>
    <w:uiPriority w:val="6"/>
    <w:qFormat/>
    <w:rsid w:val="007E7970"/>
    <w:pPr>
      <w:spacing w:before="360" w:after="0"/>
    </w:pPr>
  </w:style>
  <w:style w:type="character" w:customStyle="1" w:styleId="ClosingChar">
    <w:name w:val="Closing Char"/>
    <w:basedOn w:val="DefaultParagraphFont"/>
    <w:link w:val="Closing"/>
    <w:uiPriority w:val="6"/>
    <w:rsid w:val="007E7970"/>
    <w:rPr>
      <w:color w:val="000000" w:themeColor="text1"/>
    </w:rPr>
  </w:style>
  <w:style w:type="paragraph" w:styleId="Date">
    <w:name w:val="Date"/>
    <w:basedOn w:val="Normal"/>
    <w:next w:val="Normal"/>
    <w:link w:val="DateChar"/>
    <w:uiPriority w:val="4"/>
    <w:qFormat/>
    <w:rsid w:val="00037CB6"/>
    <w:pPr>
      <w:spacing w:after="720" w:line="300" w:lineRule="auto"/>
      <w:ind w:left="-2520" w:right="-720"/>
    </w:pPr>
  </w:style>
  <w:style w:type="character" w:customStyle="1" w:styleId="DateChar">
    <w:name w:val="Date Char"/>
    <w:basedOn w:val="DefaultParagraphFont"/>
    <w:link w:val="Date"/>
    <w:uiPriority w:val="4"/>
    <w:rsid w:val="00037CB6"/>
  </w:style>
  <w:style w:type="paragraph" w:styleId="Header">
    <w:name w:val="header"/>
    <w:basedOn w:val="Normal"/>
    <w:link w:val="HeaderChar"/>
    <w:uiPriority w:val="99"/>
    <w:semiHidden/>
    <w:rsid w:val="00BD1BF3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7970"/>
  </w:style>
  <w:style w:type="paragraph" w:styleId="Footer">
    <w:name w:val="footer"/>
    <w:basedOn w:val="Normal"/>
    <w:link w:val="FooterChar"/>
    <w:uiPriority w:val="99"/>
    <w:semiHidden/>
    <w:rsid w:val="498D763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7970"/>
  </w:style>
  <w:style w:type="paragraph" w:styleId="BalloonText">
    <w:name w:val="Balloon Text"/>
    <w:basedOn w:val="Normal"/>
    <w:link w:val="BalloonTextChar"/>
    <w:uiPriority w:val="99"/>
    <w:semiHidden/>
    <w:unhideWhenUsed/>
    <w:rsid w:val="005068ED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8ED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068ED"/>
  </w:style>
  <w:style w:type="paragraph" w:styleId="BlockText">
    <w:name w:val="Block Text"/>
    <w:basedOn w:val="Normal"/>
    <w:uiPriority w:val="99"/>
    <w:semiHidden/>
    <w:unhideWhenUsed/>
    <w:rsid w:val="005068ED"/>
    <w:pPr>
      <w:pBdr>
        <w:top w:val="single" w:sz="2" w:space="10" w:color="D7F502" w:themeColor="accent1"/>
        <w:left w:val="single" w:sz="2" w:space="10" w:color="D7F502" w:themeColor="accent1"/>
        <w:bottom w:val="single" w:sz="2" w:space="10" w:color="D7F502" w:themeColor="accent1"/>
        <w:right w:val="single" w:sz="2" w:space="10" w:color="D7F502" w:themeColor="accent1"/>
      </w:pBdr>
      <w:ind w:left="1152" w:right="1152"/>
    </w:pPr>
    <w:rPr>
      <w:rFonts w:eastAsiaTheme="minorEastAsia"/>
      <w:i/>
      <w:iCs/>
      <w:color w:val="D7F50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5068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068ED"/>
  </w:style>
  <w:style w:type="paragraph" w:styleId="BodyText2">
    <w:name w:val="Body Text 2"/>
    <w:basedOn w:val="Normal"/>
    <w:link w:val="BodyText2Char"/>
    <w:uiPriority w:val="99"/>
    <w:semiHidden/>
    <w:unhideWhenUsed/>
    <w:rsid w:val="005068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068ED"/>
  </w:style>
  <w:style w:type="paragraph" w:styleId="BodyText3">
    <w:name w:val="Body Text 3"/>
    <w:basedOn w:val="Normal"/>
    <w:link w:val="BodyText3Char"/>
    <w:uiPriority w:val="99"/>
    <w:semiHidden/>
    <w:unhideWhenUsed/>
    <w:rsid w:val="005068E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068ED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068ED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068ED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068E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068ED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068ED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068ED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068E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068ED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068E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068ED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0C63F5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68ED"/>
    <w:pPr>
      <w:spacing w:line="240" w:lineRule="auto"/>
    </w:pPr>
    <w:rPr>
      <w:i/>
      <w:iCs/>
      <w:color w:val="0E2841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ECA" w:themeFill="accent1" w:themeFillTint="33"/>
    </w:tcPr>
    <w:tblStylePr w:type="firstRow">
      <w:rPr>
        <w:b/>
        <w:bCs/>
      </w:rPr>
      <w:tblPr/>
      <w:tcPr>
        <w:shd w:val="clear" w:color="auto" w:fill="F1FE9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E9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0B70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0B701" w:themeFill="accent1" w:themeFillShade="BF"/>
      </w:tcPr>
    </w:tblStylePr>
    <w:tblStylePr w:type="band1Vert">
      <w:tblPr/>
      <w:tcPr>
        <w:shd w:val="clear" w:color="auto" w:fill="EDFE7D" w:themeFill="accent1" w:themeFillTint="7F"/>
      </w:tcPr>
    </w:tblStylePr>
    <w:tblStylePr w:type="band1Horz">
      <w:tblPr/>
      <w:tcPr>
        <w:shd w:val="clear" w:color="auto" w:fill="EDFE7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8F7CB" w:themeFill="accent3" w:themeFillTint="33"/>
    </w:tcPr>
    <w:tblStylePr w:type="firstRow">
      <w:rPr>
        <w:b/>
        <w:bCs/>
      </w:rPr>
      <w:tblPr/>
      <w:tcPr>
        <w:shd w:val="clear" w:color="auto" w:fill="91EE9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1EE9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7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7F1A" w:themeFill="accent3" w:themeFillShade="BF"/>
      </w:tcPr>
    </w:tblStylePr>
    <w:tblStylePr w:type="band1Vert">
      <w:tblPr/>
      <w:tcPr>
        <w:shd w:val="clear" w:color="auto" w:fill="76EB7E" w:themeFill="accent3" w:themeFillTint="7F"/>
      </w:tcPr>
    </w:tblStylePr>
    <w:tblStylePr w:type="band1Horz">
      <w:tblPr/>
      <w:tcPr>
        <w:shd w:val="clear" w:color="auto" w:fill="76EB7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4DBFF" w:themeFill="accent4" w:themeFillTint="33"/>
    </w:tcPr>
    <w:tblStylePr w:type="firstRow">
      <w:rPr>
        <w:b/>
        <w:bCs/>
      </w:rPr>
      <w:tblPr/>
      <w:tcPr>
        <w:shd w:val="clear" w:color="auto" w:fill="89B8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B8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0A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0A2" w:themeFill="accent4" w:themeFillShade="BF"/>
      </w:tcPr>
    </w:tblStylePr>
    <w:tblStylePr w:type="band1Vert">
      <w:tblPr/>
      <w:tcPr>
        <w:shd w:val="clear" w:color="auto" w:fill="6DA7FF" w:themeFill="accent4" w:themeFillTint="7F"/>
      </w:tcPr>
    </w:tblStylePr>
    <w:tblStylePr w:type="band1Horz">
      <w:tblPr/>
      <w:tcPr>
        <w:shd w:val="clear" w:color="auto" w:fill="6DA7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DFF" w:themeFill="accent5" w:themeFillTint="33"/>
    </w:tcPr>
    <w:tblStylePr w:type="firstRow">
      <w:rPr>
        <w:b/>
        <w:bCs/>
      </w:rPr>
      <w:tblPr/>
      <w:tcPr>
        <w:shd w:val="clear" w:color="auto" w:fill="FFFCF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C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F7AF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F7AFF" w:themeFill="accent5" w:themeFillShade="BF"/>
      </w:tcPr>
    </w:tblStylePr>
    <w:tblStylePr w:type="band1Vert">
      <w:tblPr/>
      <w:tcPr>
        <w:shd w:val="clear" w:color="auto" w:fill="FFFCFF" w:themeFill="accent5" w:themeFillTint="7F"/>
      </w:tcPr>
    </w:tblStylePr>
    <w:tblStylePr w:type="band1Horz">
      <w:tblPr/>
      <w:tcPr>
        <w:shd w:val="clear" w:color="auto" w:fill="FFFCF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D9EA" w:themeFill="accent6" w:themeFillTint="33"/>
    </w:tcPr>
    <w:tblStylePr w:type="firstRow">
      <w:rPr>
        <w:b/>
        <w:bCs/>
      </w:rPr>
      <w:tblPr/>
      <w:tcPr>
        <w:shd w:val="clear" w:color="auto" w:fill="F3B3D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B3D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D1D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D1D73" w:themeFill="accent6" w:themeFillShade="BF"/>
      </w:tcPr>
    </w:tblStylePr>
    <w:tblStylePr w:type="band1Vert">
      <w:tblPr/>
      <w:tcPr>
        <w:shd w:val="clear" w:color="auto" w:fill="F0A0CB" w:themeFill="accent6" w:themeFillTint="7F"/>
      </w:tcPr>
    </w:tblStylePr>
    <w:tblStylePr w:type="band1Horz">
      <w:tblPr/>
      <w:tcPr>
        <w:shd w:val="clear" w:color="auto" w:fill="F0A0CB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EE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EBE" w:themeFill="accent1" w:themeFillTint="3F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B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5AD" w:themeFill="accent4" w:themeFillShade="CC"/>
      </w:tcPr>
    </w:tblStylePr>
    <w:tblStylePr w:type="lastRow">
      <w:rPr>
        <w:b/>
        <w:bCs/>
        <w:color w:val="0045A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F5BF" w:themeFill="accent3" w:themeFillTint="3F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2ED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871C" w:themeFill="accent3" w:themeFillShade="CC"/>
      </w:tcPr>
    </w:tblStylePr>
    <w:tblStylePr w:type="lastRow">
      <w:rPr>
        <w:b/>
        <w:bCs/>
        <w:color w:val="1487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D3FF" w:themeFill="accent4" w:themeFillTint="3F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E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A1F7B" w:themeFill="accent6" w:themeFillShade="CC"/>
      </w:tcPr>
    </w:tblStylePr>
    <w:tblStylePr w:type="lastRow">
      <w:rPr>
        <w:b/>
        <w:bCs/>
        <w:color w:val="CA1F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DFF" w:themeFill="accent5" w:themeFillTint="3F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C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94FF" w:themeFill="accent5" w:themeFillShade="CC"/>
      </w:tcPr>
    </w:tblStylePr>
    <w:tblStylePr w:type="lastRow">
      <w:rPr>
        <w:b/>
        <w:bCs/>
        <w:color w:val="FF94F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0E5" w:themeFill="accent6" w:themeFillTint="3F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D7F502" w:themeColor="accent1"/>
        <w:bottom w:val="single" w:sz="4" w:space="0" w:color="D7F502" w:themeColor="accent1"/>
        <w:right w:val="single" w:sz="4" w:space="0" w:color="D7F50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EE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920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9201" w:themeColor="accent1" w:themeShade="99"/>
          <w:insideV w:val="nil"/>
        </w:tcBorders>
        <w:shd w:val="clear" w:color="auto" w:fill="80920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201" w:themeFill="accent1" w:themeFillShade="99"/>
      </w:tcPr>
    </w:tblStylePr>
    <w:tblStylePr w:type="band1Vert">
      <w:tblPr/>
      <w:tcPr>
        <w:shd w:val="clear" w:color="auto" w:fill="F1FE96" w:themeFill="accent1" w:themeFillTint="66"/>
      </w:tcPr>
    </w:tblStylePr>
    <w:tblStylePr w:type="band1Horz">
      <w:tblPr/>
      <w:tcPr>
        <w:shd w:val="clear" w:color="auto" w:fill="EDFE7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57D9" w:themeColor="accent4"/>
        <w:left w:val="single" w:sz="4" w:space="0" w:color="19AA24" w:themeColor="accent3"/>
        <w:bottom w:val="single" w:sz="4" w:space="0" w:color="19AA24" w:themeColor="accent3"/>
        <w:right w:val="single" w:sz="4" w:space="0" w:color="19AA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B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7D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65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6515" w:themeColor="accent3" w:themeShade="99"/>
          <w:insideV w:val="nil"/>
        </w:tcBorders>
        <w:shd w:val="clear" w:color="auto" w:fill="0F65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6515" w:themeFill="accent3" w:themeFillShade="99"/>
      </w:tcPr>
    </w:tblStylePr>
    <w:tblStylePr w:type="band1Vert">
      <w:tblPr/>
      <w:tcPr>
        <w:shd w:val="clear" w:color="auto" w:fill="91EE98" w:themeFill="accent3" w:themeFillTint="66"/>
      </w:tcPr>
    </w:tblStylePr>
    <w:tblStylePr w:type="band1Horz">
      <w:tblPr/>
      <w:tcPr>
        <w:shd w:val="clear" w:color="auto" w:fill="76EB7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AA24" w:themeColor="accent3"/>
        <w:left w:val="single" w:sz="4" w:space="0" w:color="0057D9" w:themeColor="accent4"/>
        <w:bottom w:val="single" w:sz="4" w:space="0" w:color="0057D9" w:themeColor="accent4"/>
        <w:right w:val="single" w:sz="4" w:space="0" w:color="0057D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D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AA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48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482" w:themeColor="accent4" w:themeShade="99"/>
          <w:insideV w:val="nil"/>
        </w:tcBorders>
        <w:shd w:val="clear" w:color="auto" w:fill="00348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482" w:themeFill="accent4" w:themeFillShade="99"/>
      </w:tcPr>
    </w:tblStylePr>
    <w:tblStylePr w:type="band1Vert">
      <w:tblPr/>
      <w:tcPr>
        <w:shd w:val="clear" w:color="auto" w:fill="89B8FF" w:themeFill="accent4" w:themeFillTint="66"/>
      </w:tcPr>
    </w:tblStylePr>
    <w:tblStylePr w:type="band1Horz">
      <w:tblPr/>
      <w:tcPr>
        <w:shd w:val="clear" w:color="auto" w:fill="6DA7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24299" w:themeColor="accent6"/>
        <w:left w:val="single" w:sz="4" w:space="0" w:color="FFF9FF" w:themeColor="accent5"/>
        <w:bottom w:val="single" w:sz="4" w:space="0" w:color="FFF9FF" w:themeColor="accent5"/>
        <w:right w:val="single" w:sz="4" w:space="0" w:color="FFF9F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E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42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F2FFF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2FFF" w:themeColor="accent5" w:themeShade="99"/>
          <w:insideV w:val="nil"/>
        </w:tcBorders>
        <w:shd w:val="clear" w:color="auto" w:fill="FF2FFF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2FFF" w:themeFill="accent5" w:themeFillShade="99"/>
      </w:tcPr>
    </w:tblStylePr>
    <w:tblStylePr w:type="band1Vert">
      <w:tblPr/>
      <w:tcPr>
        <w:shd w:val="clear" w:color="auto" w:fill="FFFCFF" w:themeFill="accent5" w:themeFillTint="66"/>
      </w:tcPr>
    </w:tblStylePr>
    <w:tblStylePr w:type="band1Horz">
      <w:tblPr/>
      <w:tcPr>
        <w:shd w:val="clear" w:color="auto" w:fill="FFFCF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F9FF" w:themeColor="accent5"/>
        <w:left w:val="single" w:sz="4" w:space="0" w:color="E24299" w:themeColor="accent6"/>
        <w:bottom w:val="single" w:sz="4" w:space="0" w:color="E24299" w:themeColor="accent6"/>
        <w:right w:val="single" w:sz="4" w:space="0" w:color="E2429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9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717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7175C" w:themeColor="accent6" w:themeShade="99"/>
          <w:insideV w:val="nil"/>
        </w:tcBorders>
        <w:shd w:val="clear" w:color="auto" w:fill="9717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175C" w:themeFill="accent6" w:themeFillShade="99"/>
      </w:tcPr>
    </w:tblStylePr>
    <w:tblStylePr w:type="band1Vert">
      <w:tblPr/>
      <w:tcPr>
        <w:shd w:val="clear" w:color="auto" w:fill="F3B3D5" w:themeFill="accent6" w:themeFillTint="66"/>
      </w:tcPr>
    </w:tblStylePr>
    <w:tblStylePr w:type="band1Horz">
      <w:tblPr/>
      <w:tcPr>
        <w:shd w:val="clear" w:color="auto" w:fill="F0A0C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068E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68E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68ED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68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68ED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7F50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790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B70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B70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B70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B70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AA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54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7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7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7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7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57D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B6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0A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0A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0A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0A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F9F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B00F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7AF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7AF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7AF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7AF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2429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D1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D1D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D1D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1D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1D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5068ED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068ED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068ED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068ED"/>
  </w:style>
  <w:style w:type="character" w:styleId="Emphasis">
    <w:name w:val="Emphasis"/>
    <w:basedOn w:val="DefaultParagraphFont"/>
    <w:uiPriority w:val="20"/>
    <w:semiHidden/>
    <w:unhideWhenUsed/>
    <w:qFormat/>
    <w:rsid w:val="005068ED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068E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68ED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68ED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068ED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068ED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068ED"/>
    <w:rPr>
      <w:color w:val="5ED97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068E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68ED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68ED"/>
    <w:rPr>
      <w:szCs w:val="20"/>
    </w:rPr>
  </w:style>
  <w:style w:type="table" w:styleId="GridTable1Light">
    <w:name w:val="Grid Table 1 Light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FE96" w:themeColor="accent1" w:themeTint="66"/>
        <w:left w:val="single" w:sz="4" w:space="0" w:color="F1FE96" w:themeColor="accent1" w:themeTint="66"/>
        <w:bottom w:val="single" w:sz="4" w:space="0" w:color="F1FE96" w:themeColor="accent1" w:themeTint="66"/>
        <w:right w:val="single" w:sz="4" w:space="0" w:color="F1FE96" w:themeColor="accent1" w:themeTint="66"/>
        <w:insideH w:val="single" w:sz="4" w:space="0" w:color="F1FE96" w:themeColor="accent1" w:themeTint="66"/>
        <w:insideV w:val="single" w:sz="4" w:space="0" w:color="F1FE9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FD6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FD6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91EE98" w:themeColor="accent3" w:themeTint="66"/>
        <w:left w:val="single" w:sz="4" w:space="0" w:color="91EE98" w:themeColor="accent3" w:themeTint="66"/>
        <w:bottom w:val="single" w:sz="4" w:space="0" w:color="91EE98" w:themeColor="accent3" w:themeTint="66"/>
        <w:right w:val="single" w:sz="4" w:space="0" w:color="91EE98" w:themeColor="accent3" w:themeTint="66"/>
        <w:insideH w:val="single" w:sz="4" w:space="0" w:color="91EE98" w:themeColor="accent3" w:themeTint="66"/>
        <w:insideV w:val="single" w:sz="4" w:space="0" w:color="91EE9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AE6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AE6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89B8FF" w:themeColor="accent4" w:themeTint="66"/>
        <w:left w:val="single" w:sz="4" w:space="0" w:color="89B8FF" w:themeColor="accent4" w:themeTint="66"/>
        <w:bottom w:val="single" w:sz="4" w:space="0" w:color="89B8FF" w:themeColor="accent4" w:themeTint="66"/>
        <w:right w:val="single" w:sz="4" w:space="0" w:color="89B8FF" w:themeColor="accent4" w:themeTint="66"/>
        <w:insideH w:val="single" w:sz="4" w:space="0" w:color="89B8FF" w:themeColor="accent4" w:themeTint="66"/>
        <w:insideV w:val="single" w:sz="4" w:space="0" w:color="89B8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4F95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95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CFF" w:themeColor="accent5" w:themeTint="66"/>
        <w:left w:val="single" w:sz="4" w:space="0" w:color="FFFCFF" w:themeColor="accent5" w:themeTint="66"/>
        <w:bottom w:val="single" w:sz="4" w:space="0" w:color="FFFCFF" w:themeColor="accent5" w:themeTint="66"/>
        <w:right w:val="single" w:sz="4" w:space="0" w:color="FFFCFF" w:themeColor="accent5" w:themeTint="66"/>
        <w:insideH w:val="single" w:sz="4" w:space="0" w:color="FFFCFF" w:themeColor="accent5" w:themeTint="66"/>
        <w:insideV w:val="single" w:sz="4" w:space="0" w:color="FFFC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FB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3B3D5" w:themeColor="accent6" w:themeTint="66"/>
        <w:left w:val="single" w:sz="4" w:space="0" w:color="F3B3D5" w:themeColor="accent6" w:themeTint="66"/>
        <w:bottom w:val="single" w:sz="4" w:space="0" w:color="F3B3D5" w:themeColor="accent6" w:themeTint="66"/>
        <w:right w:val="single" w:sz="4" w:space="0" w:color="F3B3D5" w:themeColor="accent6" w:themeTint="66"/>
        <w:insideH w:val="single" w:sz="4" w:space="0" w:color="F3B3D5" w:themeColor="accent6" w:themeTint="66"/>
        <w:insideV w:val="single" w:sz="4" w:space="0" w:color="F3B3D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D8DC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8D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EAFD62" w:themeColor="accent1" w:themeTint="99"/>
        <w:bottom w:val="single" w:sz="2" w:space="0" w:color="EAFD62" w:themeColor="accent1" w:themeTint="99"/>
        <w:insideH w:val="single" w:sz="2" w:space="0" w:color="EAFD62" w:themeColor="accent1" w:themeTint="99"/>
        <w:insideV w:val="single" w:sz="2" w:space="0" w:color="EAFD6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FD6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FD6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5AE664" w:themeColor="accent3" w:themeTint="99"/>
        <w:bottom w:val="single" w:sz="2" w:space="0" w:color="5AE664" w:themeColor="accent3" w:themeTint="99"/>
        <w:insideH w:val="single" w:sz="2" w:space="0" w:color="5AE664" w:themeColor="accent3" w:themeTint="99"/>
        <w:insideV w:val="single" w:sz="2" w:space="0" w:color="5AE66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AE66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AE66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4F95FF" w:themeColor="accent4" w:themeTint="99"/>
        <w:bottom w:val="single" w:sz="2" w:space="0" w:color="4F95FF" w:themeColor="accent4" w:themeTint="99"/>
        <w:insideH w:val="single" w:sz="2" w:space="0" w:color="4F95FF" w:themeColor="accent4" w:themeTint="99"/>
        <w:insideV w:val="single" w:sz="2" w:space="0" w:color="4F95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F95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F95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FFFBFF" w:themeColor="accent5" w:themeTint="99"/>
        <w:bottom w:val="single" w:sz="2" w:space="0" w:color="FFFBFF" w:themeColor="accent5" w:themeTint="99"/>
        <w:insideH w:val="single" w:sz="2" w:space="0" w:color="FFFBFF" w:themeColor="accent5" w:themeTint="99"/>
        <w:insideV w:val="single" w:sz="2" w:space="0" w:color="FFFB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B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B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ED8DC1" w:themeColor="accent6" w:themeTint="99"/>
        <w:bottom w:val="single" w:sz="2" w:space="0" w:color="ED8DC1" w:themeColor="accent6" w:themeTint="99"/>
        <w:insideH w:val="single" w:sz="2" w:space="0" w:color="ED8DC1" w:themeColor="accent6" w:themeTint="99"/>
        <w:insideV w:val="single" w:sz="2" w:space="0" w:color="ED8DC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8DC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8DC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GridTable3">
    <w:name w:val="Grid Table 3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  <w:insideV w:val="single" w:sz="4" w:space="0" w:color="EAFD6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  <w:tblStylePr w:type="neCell">
      <w:tblPr/>
      <w:tcPr>
        <w:tcBorders>
          <w:bottom w:val="single" w:sz="4" w:space="0" w:color="EAFD62" w:themeColor="accent1" w:themeTint="99"/>
        </w:tcBorders>
      </w:tcPr>
    </w:tblStylePr>
    <w:tblStylePr w:type="nwCell">
      <w:tblPr/>
      <w:tcPr>
        <w:tcBorders>
          <w:bottom w:val="single" w:sz="4" w:space="0" w:color="EAFD62" w:themeColor="accent1" w:themeTint="99"/>
        </w:tcBorders>
      </w:tcPr>
    </w:tblStylePr>
    <w:tblStylePr w:type="seCell">
      <w:tblPr/>
      <w:tcPr>
        <w:tcBorders>
          <w:top w:val="single" w:sz="4" w:space="0" w:color="EAFD62" w:themeColor="accent1" w:themeTint="99"/>
        </w:tcBorders>
      </w:tcPr>
    </w:tblStylePr>
    <w:tblStylePr w:type="swCell">
      <w:tblPr/>
      <w:tcPr>
        <w:tcBorders>
          <w:top w:val="single" w:sz="4" w:space="0" w:color="EAFD6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  <w:insideV w:val="single" w:sz="4" w:space="0" w:color="5AE66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  <w:tblStylePr w:type="neCell">
      <w:tblPr/>
      <w:tcPr>
        <w:tcBorders>
          <w:bottom w:val="single" w:sz="4" w:space="0" w:color="5AE664" w:themeColor="accent3" w:themeTint="99"/>
        </w:tcBorders>
      </w:tcPr>
    </w:tblStylePr>
    <w:tblStylePr w:type="nwCell">
      <w:tblPr/>
      <w:tcPr>
        <w:tcBorders>
          <w:bottom w:val="single" w:sz="4" w:space="0" w:color="5AE664" w:themeColor="accent3" w:themeTint="99"/>
        </w:tcBorders>
      </w:tcPr>
    </w:tblStylePr>
    <w:tblStylePr w:type="seCell">
      <w:tblPr/>
      <w:tcPr>
        <w:tcBorders>
          <w:top w:val="single" w:sz="4" w:space="0" w:color="5AE664" w:themeColor="accent3" w:themeTint="99"/>
        </w:tcBorders>
      </w:tcPr>
    </w:tblStylePr>
    <w:tblStylePr w:type="swCell">
      <w:tblPr/>
      <w:tcPr>
        <w:tcBorders>
          <w:top w:val="single" w:sz="4" w:space="0" w:color="5AE66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  <w:insideV w:val="single" w:sz="4" w:space="0" w:color="4F95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  <w:tblStylePr w:type="neCell">
      <w:tblPr/>
      <w:tcPr>
        <w:tcBorders>
          <w:bottom w:val="single" w:sz="4" w:space="0" w:color="4F95FF" w:themeColor="accent4" w:themeTint="99"/>
        </w:tcBorders>
      </w:tcPr>
    </w:tblStylePr>
    <w:tblStylePr w:type="nwCell">
      <w:tblPr/>
      <w:tcPr>
        <w:tcBorders>
          <w:bottom w:val="single" w:sz="4" w:space="0" w:color="4F95FF" w:themeColor="accent4" w:themeTint="99"/>
        </w:tcBorders>
      </w:tcPr>
    </w:tblStylePr>
    <w:tblStylePr w:type="seCell">
      <w:tblPr/>
      <w:tcPr>
        <w:tcBorders>
          <w:top w:val="single" w:sz="4" w:space="0" w:color="4F95FF" w:themeColor="accent4" w:themeTint="99"/>
        </w:tcBorders>
      </w:tcPr>
    </w:tblStylePr>
    <w:tblStylePr w:type="swCell">
      <w:tblPr/>
      <w:tcPr>
        <w:tcBorders>
          <w:top w:val="single" w:sz="4" w:space="0" w:color="4F95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  <w:insideV w:val="single" w:sz="4" w:space="0" w:color="FFFB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  <w:tblStylePr w:type="neCell">
      <w:tblPr/>
      <w:tcPr>
        <w:tcBorders>
          <w:bottom w:val="single" w:sz="4" w:space="0" w:color="FFFBFF" w:themeColor="accent5" w:themeTint="99"/>
        </w:tcBorders>
      </w:tcPr>
    </w:tblStylePr>
    <w:tblStylePr w:type="nwCell">
      <w:tblPr/>
      <w:tcPr>
        <w:tcBorders>
          <w:bottom w:val="single" w:sz="4" w:space="0" w:color="FFFBFF" w:themeColor="accent5" w:themeTint="99"/>
        </w:tcBorders>
      </w:tcPr>
    </w:tblStylePr>
    <w:tblStylePr w:type="seCell">
      <w:tblPr/>
      <w:tcPr>
        <w:tcBorders>
          <w:top w:val="single" w:sz="4" w:space="0" w:color="FFFBFF" w:themeColor="accent5" w:themeTint="99"/>
        </w:tcBorders>
      </w:tcPr>
    </w:tblStylePr>
    <w:tblStylePr w:type="swCell">
      <w:tblPr/>
      <w:tcPr>
        <w:tcBorders>
          <w:top w:val="single" w:sz="4" w:space="0" w:color="FFFBF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  <w:insideV w:val="single" w:sz="4" w:space="0" w:color="ED8DC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  <w:tblStylePr w:type="neCell">
      <w:tblPr/>
      <w:tcPr>
        <w:tcBorders>
          <w:bottom w:val="single" w:sz="4" w:space="0" w:color="ED8DC1" w:themeColor="accent6" w:themeTint="99"/>
        </w:tcBorders>
      </w:tcPr>
    </w:tblStylePr>
    <w:tblStylePr w:type="nwCell">
      <w:tblPr/>
      <w:tcPr>
        <w:tcBorders>
          <w:bottom w:val="single" w:sz="4" w:space="0" w:color="ED8DC1" w:themeColor="accent6" w:themeTint="99"/>
        </w:tcBorders>
      </w:tcPr>
    </w:tblStylePr>
    <w:tblStylePr w:type="seCell">
      <w:tblPr/>
      <w:tcPr>
        <w:tcBorders>
          <w:top w:val="single" w:sz="4" w:space="0" w:color="ED8DC1" w:themeColor="accent6" w:themeTint="99"/>
        </w:tcBorders>
      </w:tcPr>
    </w:tblStylePr>
    <w:tblStylePr w:type="swCell">
      <w:tblPr/>
      <w:tcPr>
        <w:tcBorders>
          <w:top w:val="single" w:sz="4" w:space="0" w:color="ED8DC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  <w:insideV w:val="single" w:sz="4" w:space="0" w:color="EAFD6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7F502" w:themeColor="accent1"/>
          <w:left w:val="single" w:sz="4" w:space="0" w:color="D7F502" w:themeColor="accent1"/>
          <w:bottom w:val="single" w:sz="4" w:space="0" w:color="D7F502" w:themeColor="accent1"/>
          <w:right w:val="single" w:sz="4" w:space="0" w:color="D7F502" w:themeColor="accent1"/>
          <w:insideH w:val="nil"/>
          <w:insideV w:val="nil"/>
        </w:tcBorders>
        <w:shd w:val="clear" w:color="auto" w:fill="D7F502" w:themeFill="accent1"/>
      </w:tcPr>
    </w:tblStylePr>
    <w:tblStylePr w:type="lastRow">
      <w:rPr>
        <w:b/>
        <w:bCs/>
      </w:rPr>
      <w:tblPr/>
      <w:tcPr>
        <w:tcBorders>
          <w:top w:val="double" w:sz="4" w:space="0" w:color="D7F5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  <w:insideV w:val="single" w:sz="4" w:space="0" w:color="5AE66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AA24" w:themeColor="accent3"/>
          <w:left w:val="single" w:sz="4" w:space="0" w:color="19AA24" w:themeColor="accent3"/>
          <w:bottom w:val="single" w:sz="4" w:space="0" w:color="19AA24" w:themeColor="accent3"/>
          <w:right w:val="single" w:sz="4" w:space="0" w:color="19AA24" w:themeColor="accent3"/>
          <w:insideH w:val="nil"/>
          <w:insideV w:val="nil"/>
        </w:tcBorders>
        <w:shd w:val="clear" w:color="auto" w:fill="19AA24" w:themeFill="accent3"/>
      </w:tcPr>
    </w:tblStylePr>
    <w:tblStylePr w:type="lastRow">
      <w:rPr>
        <w:b/>
        <w:bCs/>
      </w:rPr>
      <w:tblPr/>
      <w:tcPr>
        <w:tcBorders>
          <w:top w:val="double" w:sz="4" w:space="0" w:color="19AA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  <w:insideV w:val="single" w:sz="4" w:space="0" w:color="4F95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7D9" w:themeColor="accent4"/>
          <w:left w:val="single" w:sz="4" w:space="0" w:color="0057D9" w:themeColor="accent4"/>
          <w:bottom w:val="single" w:sz="4" w:space="0" w:color="0057D9" w:themeColor="accent4"/>
          <w:right w:val="single" w:sz="4" w:space="0" w:color="0057D9" w:themeColor="accent4"/>
          <w:insideH w:val="nil"/>
          <w:insideV w:val="nil"/>
        </w:tcBorders>
        <w:shd w:val="clear" w:color="auto" w:fill="0057D9" w:themeFill="accent4"/>
      </w:tcPr>
    </w:tblStylePr>
    <w:tblStylePr w:type="lastRow">
      <w:rPr>
        <w:b/>
        <w:bCs/>
      </w:rPr>
      <w:tblPr/>
      <w:tcPr>
        <w:tcBorders>
          <w:top w:val="double" w:sz="4" w:space="0" w:color="0057D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  <w:insideV w:val="single" w:sz="4" w:space="0" w:color="FFFB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9FF" w:themeColor="accent5"/>
          <w:left w:val="single" w:sz="4" w:space="0" w:color="FFF9FF" w:themeColor="accent5"/>
          <w:bottom w:val="single" w:sz="4" w:space="0" w:color="FFF9FF" w:themeColor="accent5"/>
          <w:right w:val="single" w:sz="4" w:space="0" w:color="FFF9FF" w:themeColor="accent5"/>
          <w:insideH w:val="nil"/>
          <w:insideV w:val="nil"/>
        </w:tcBorders>
        <w:shd w:val="clear" w:color="auto" w:fill="FFF9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9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  <w:insideV w:val="single" w:sz="4" w:space="0" w:color="ED8DC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4299" w:themeColor="accent6"/>
          <w:left w:val="single" w:sz="4" w:space="0" w:color="E24299" w:themeColor="accent6"/>
          <w:bottom w:val="single" w:sz="4" w:space="0" w:color="E24299" w:themeColor="accent6"/>
          <w:right w:val="single" w:sz="4" w:space="0" w:color="E24299" w:themeColor="accent6"/>
          <w:insideH w:val="nil"/>
          <w:insideV w:val="nil"/>
        </w:tcBorders>
        <w:shd w:val="clear" w:color="auto" w:fill="E24299" w:themeFill="accent6"/>
      </w:tcPr>
    </w:tblStylePr>
    <w:tblStylePr w:type="lastRow">
      <w:rPr>
        <w:b/>
        <w:bCs/>
      </w:rPr>
      <w:tblPr/>
      <w:tcPr>
        <w:tcBorders>
          <w:top w:val="double" w:sz="4" w:space="0" w:color="E242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EC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7F50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7F50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7F50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7F502" w:themeFill="accent1"/>
      </w:tcPr>
    </w:tblStylePr>
    <w:tblStylePr w:type="band1Vert">
      <w:tblPr/>
      <w:tcPr>
        <w:shd w:val="clear" w:color="auto" w:fill="F1FE96" w:themeFill="accent1" w:themeFillTint="66"/>
      </w:tcPr>
    </w:tblStylePr>
    <w:tblStylePr w:type="band1Horz">
      <w:tblPr/>
      <w:tcPr>
        <w:shd w:val="clear" w:color="auto" w:fill="F1FE96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F7C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AA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AA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AA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AA24" w:themeFill="accent3"/>
      </w:tcPr>
    </w:tblStylePr>
    <w:tblStylePr w:type="band1Vert">
      <w:tblPr/>
      <w:tcPr>
        <w:shd w:val="clear" w:color="auto" w:fill="91EE98" w:themeFill="accent3" w:themeFillTint="66"/>
      </w:tcPr>
    </w:tblStylePr>
    <w:tblStylePr w:type="band1Horz">
      <w:tblPr/>
      <w:tcPr>
        <w:shd w:val="clear" w:color="auto" w:fill="91EE9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4DB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7D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7D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7D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7D9" w:themeFill="accent4"/>
      </w:tcPr>
    </w:tblStylePr>
    <w:tblStylePr w:type="band1Vert">
      <w:tblPr/>
      <w:tcPr>
        <w:shd w:val="clear" w:color="auto" w:fill="89B8FF" w:themeFill="accent4" w:themeFillTint="66"/>
      </w:tcPr>
    </w:tblStylePr>
    <w:tblStylePr w:type="band1Horz">
      <w:tblPr/>
      <w:tcPr>
        <w:shd w:val="clear" w:color="auto" w:fill="89B8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D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9F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9F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9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9FF" w:themeFill="accent5"/>
      </w:tcPr>
    </w:tblStylePr>
    <w:tblStylePr w:type="band1Vert">
      <w:tblPr/>
      <w:tcPr>
        <w:shd w:val="clear" w:color="auto" w:fill="FFFCFF" w:themeFill="accent5" w:themeFillTint="66"/>
      </w:tcPr>
    </w:tblStylePr>
    <w:tblStylePr w:type="band1Horz">
      <w:tblPr/>
      <w:tcPr>
        <w:shd w:val="clear" w:color="auto" w:fill="FFFCF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9E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429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429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429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4299" w:themeFill="accent6"/>
      </w:tcPr>
    </w:tblStylePr>
    <w:tblStylePr w:type="band1Vert">
      <w:tblPr/>
      <w:tcPr>
        <w:shd w:val="clear" w:color="auto" w:fill="F3B3D5" w:themeFill="accent6" w:themeFillTint="66"/>
      </w:tcPr>
    </w:tblStylePr>
    <w:tblStylePr w:type="band1Horz">
      <w:tblPr/>
      <w:tcPr>
        <w:shd w:val="clear" w:color="auto" w:fill="F3B3D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  <w:insideV w:val="single" w:sz="4" w:space="0" w:color="EAFD6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FD6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FD6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  <w:insideV w:val="single" w:sz="4" w:space="0" w:color="5AE66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AE6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AE6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  <w:insideV w:val="single" w:sz="4" w:space="0" w:color="4F95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4F95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F95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  <w:insideV w:val="single" w:sz="4" w:space="0" w:color="FFFB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FB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  <w:insideV w:val="single" w:sz="4" w:space="0" w:color="ED8DC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D8DC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8D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  <w:insideV w:val="single" w:sz="4" w:space="0" w:color="EAFD6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  <w:tblStylePr w:type="neCell">
      <w:tblPr/>
      <w:tcPr>
        <w:tcBorders>
          <w:bottom w:val="single" w:sz="4" w:space="0" w:color="EAFD62" w:themeColor="accent1" w:themeTint="99"/>
        </w:tcBorders>
      </w:tcPr>
    </w:tblStylePr>
    <w:tblStylePr w:type="nwCell">
      <w:tblPr/>
      <w:tcPr>
        <w:tcBorders>
          <w:bottom w:val="single" w:sz="4" w:space="0" w:color="EAFD62" w:themeColor="accent1" w:themeTint="99"/>
        </w:tcBorders>
      </w:tcPr>
    </w:tblStylePr>
    <w:tblStylePr w:type="seCell">
      <w:tblPr/>
      <w:tcPr>
        <w:tcBorders>
          <w:top w:val="single" w:sz="4" w:space="0" w:color="EAFD62" w:themeColor="accent1" w:themeTint="99"/>
        </w:tcBorders>
      </w:tcPr>
    </w:tblStylePr>
    <w:tblStylePr w:type="swCell">
      <w:tblPr/>
      <w:tcPr>
        <w:tcBorders>
          <w:top w:val="single" w:sz="4" w:space="0" w:color="EAFD6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  <w:insideV w:val="single" w:sz="4" w:space="0" w:color="5AE66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  <w:tblStylePr w:type="neCell">
      <w:tblPr/>
      <w:tcPr>
        <w:tcBorders>
          <w:bottom w:val="single" w:sz="4" w:space="0" w:color="5AE664" w:themeColor="accent3" w:themeTint="99"/>
        </w:tcBorders>
      </w:tcPr>
    </w:tblStylePr>
    <w:tblStylePr w:type="nwCell">
      <w:tblPr/>
      <w:tcPr>
        <w:tcBorders>
          <w:bottom w:val="single" w:sz="4" w:space="0" w:color="5AE664" w:themeColor="accent3" w:themeTint="99"/>
        </w:tcBorders>
      </w:tcPr>
    </w:tblStylePr>
    <w:tblStylePr w:type="seCell">
      <w:tblPr/>
      <w:tcPr>
        <w:tcBorders>
          <w:top w:val="single" w:sz="4" w:space="0" w:color="5AE664" w:themeColor="accent3" w:themeTint="99"/>
        </w:tcBorders>
      </w:tcPr>
    </w:tblStylePr>
    <w:tblStylePr w:type="swCell">
      <w:tblPr/>
      <w:tcPr>
        <w:tcBorders>
          <w:top w:val="single" w:sz="4" w:space="0" w:color="5AE66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  <w:insideV w:val="single" w:sz="4" w:space="0" w:color="4F95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  <w:tblStylePr w:type="neCell">
      <w:tblPr/>
      <w:tcPr>
        <w:tcBorders>
          <w:bottom w:val="single" w:sz="4" w:space="0" w:color="4F95FF" w:themeColor="accent4" w:themeTint="99"/>
        </w:tcBorders>
      </w:tcPr>
    </w:tblStylePr>
    <w:tblStylePr w:type="nwCell">
      <w:tblPr/>
      <w:tcPr>
        <w:tcBorders>
          <w:bottom w:val="single" w:sz="4" w:space="0" w:color="4F95FF" w:themeColor="accent4" w:themeTint="99"/>
        </w:tcBorders>
      </w:tcPr>
    </w:tblStylePr>
    <w:tblStylePr w:type="seCell">
      <w:tblPr/>
      <w:tcPr>
        <w:tcBorders>
          <w:top w:val="single" w:sz="4" w:space="0" w:color="4F95FF" w:themeColor="accent4" w:themeTint="99"/>
        </w:tcBorders>
      </w:tcPr>
    </w:tblStylePr>
    <w:tblStylePr w:type="swCell">
      <w:tblPr/>
      <w:tcPr>
        <w:tcBorders>
          <w:top w:val="single" w:sz="4" w:space="0" w:color="4F95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  <w:insideV w:val="single" w:sz="4" w:space="0" w:color="FFFB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  <w:tblStylePr w:type="neCell">
      <w:tblPr/>
      <w:tcPr>
        <w:tcBorders>
          <w:bottom w:val="single" w:sz="4" w:space="0" w:color="FFFBFF" w:themeColor="accent5" w:themeTint="99"/>
        </w:tcBorders>
      </w:tcPr>
    </w:tblStylePr>
    <w:tblStylePr w:type="nwCell">
      <w:tblPr/>
      <w:tcPr>
        <w:tcBorders>
          <w:bottom w:val="single" w:sz="4" w:space="0" w:color="FFFBFF" w:themeColor="accent5" w:themeTint="99"/>
        </w:tcBorders>
      </w:tcPr>
    </w:tblStylePr>
    <w:tblStylePr w:type="seCell">
      <w:tblPr/>
      <w:tcPr>
        <w:tcBorders>
          <w:top w:val="single" w:sz="4" w:space="0" w:color="FFFBFF" w:themeColor="accent5" w:themeTint="99"/>
        </w:tcBorders>
      </w:tcPr>
    </w:tblStylePr>
    <w:tblStylePr w:type="swCell">
      <w:tblPr/>
      <w:tcPr>
        <w:tcBorders>
          <w:top w:val="single" w:sz="4" w:space="0" w:color="FFFBF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  <w:insideV w:val="single" w:sz="4" w:space="0" w:color="ED8DC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  <w:tblStylePr w:type="neCell">
      <w:tblPr/>
      <w:tcPr>
        <w:tcBorders>
          <w:bottom w:val="single" w:sz="4" w:space="0" w:color="ED8DC1" w:themeColor="accent6" w:themeTint="99"/>
        </w:tcBorders>
      </w:tcPr>
    </w:tblStylePr>
    <w:tblStylePr w:type="nwCell">
      <w:tblPr/>
      <w:tcPr>
        <w:tcBorders>
          <w:bottom w:val="single" w:sz="4" w:space="0" w:color="ED8DC1" w:themeColor="accent6" w:themeTint="99"/>
        </w:tcBorders>
      </w:tcPr>
    </w:tblStylePr>
    <w:tblStylePr w:type="seCell">
      <w:tblPr/>
      <w:tcPr>
        <w:tcBorders>
          <w:top w:val="single" w:sz="4" w:space="0" w:color="ED8DC1" w:themeColor="accent6" w:themeTint="99"/>
        </w:tcBorders>
      </w:tcPr>
    </w:tblStylePr>
    <w:tblStylePr w:type="swCell">
      <w:tblPr/>
      <w:tcPr>
        <w:tcBorders>
          <w:top w:val="single" w:sz="4" w:space="0" w:color="ED8DC1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37CB6"/>
    <w:rPr>
      <w:rFonts w:asciiTheme="majorHAnsi" w:eastAsia="Batang" w:hAnsiTheme="majorHAnsi" w:cs="MS Gothic (Headings Asian)"/>
      <w:caps/>
      <w:color w:val="000000" w:themeColor="text1"/>
      <w:spacing w:val="40"/>
      <w:sz w:val="9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E7970"/>
    <w:rPr>
      <w:rFonts w:asciiTheme="majorHAnsi" w:eastAsiaTheme="minorEastAsia" w:hAnsiTheme="majorHAnsi" w:cs="MS Gothic (Headings Asian)"/>
      <w:caps/>
      <w:color w:val="000000" w:themeColor="text1"/>
      <w:spacing w:val="20"/>
      <w:sz w:val="9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8ED"/>
    <w:rPr>
      <w:rFonts w:asciiTheme="majorHAnsi" w:eastAsiaTheme="majorEastAsia" w:hAnsiTheme="majorHAnsi" w:cstheme="majorBidi"/>
      <w:color w:val="6A7901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BE"/>
    <w:rPr>
      <w:rFonts w:asciiTheme="majorHAnsi" w:eastAsiaTheme="majorEastAsia" w:hAnsiTheme="majorHAnsi" w:cstheme="majorBidi"/>
      <w:i/>
      <w:iCs/>
      <w:color w:val="6B7A01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BE"/>
    <w:rPr>
      <w:rFonts w:asciiTheme="majorHAnsi" w:eastAsiaTheme="majorEastAsia" w:hAnsiTheme="majorHAnsi" w:cstheme="majorBidi"/>
      <w:color w:val="6B7A0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8ED"/>
    <w:rPr>
      <w:rFonts w:asciiTheme="majorHAnsi" w:eastAsiaTheme="majorEastAsia" w:hAnsiTheme="majorHAnsi" w:cstheme="majorBidi"/>
      <w:color w:val="6A790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8ED"/>
    <w:rPr>
      <w:rFonts w:asciiTheme="majorHAnsi" w:eastAsiaTheme="majorEastAsia" w:hAnsiTheme="majorHAnsi" w:cstheme="majorBidi"/>
      <w:i/>
      <w:iCs/>
      <w:color w:val="6A790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8ED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8ED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068ED"/>
  </w:style>
  <w:style w:type="paragraph" w:styleId="HTMLAddress">
    <w:name w:val="HTML Address"/>
    <w:basedOn w:val="Normal"/>
    <w:link w:val="HTMLAddressChar"/>
    <w:uiPriority w:val="99"/>
    <w:semiHidden/>
    <w:unhideWhenUsed/>
    <w:rsid w:val="005068ED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068ED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068E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068E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068ED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068E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68ED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68ED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068E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068E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068ED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068ED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068ED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068ED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068ED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068ED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068ED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068ED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068ED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068ED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068E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456BE"/>
    <w:rPr>
      <w:i/>
      <w:iCs/>
      <w:color w:val="6B7A01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C63F5"/>
    <w:pPr>
      <w:pBdr>
        <w:top w:val="single" w:sz="4" w:space="10" w:color="6B7A01" w:themeColor="accent1" w:themeShade="80"/>
        <w:bottom w:val="single" w:sz="4" w:space="10" w:color="6B7A01" w:themeColor="accent1" w:themeShade="80"/>
      </w:pBdr>
      <w:spacing w:before="360" w:after="360"/>
      <w:ind w:left="0" w:right="0"/>
      <w:jc w:val="center"/>
    </w:pPr>
    <w:rPr>
      <w:i/>
      <w:iCs/>
      <w:color w:val="6B7A0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C63F5"/>
    <w:rPr>
      <w:i/>
      <w:iCs/>
      <w:color w:val="6B7A0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C63F5"/>
    <w:rPr>
      <w:b/>
      <w:bCs/>
      <w:caps w:val="0"/>
      <w:smallCaps/>
      <w:color w:val="6B7A01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D7F502" w:themeColor="accent1"/>
        <w:left w:val="single" w:sz="8" w:space="0" w:color="D7F502" w:themeColor="accent1"/>
        <w:bottom w:val="single" w:sz="8" w:space="0" w:color="D7F502" w:themeColor="accent1"/>
        <w:right w:val="single" w:sz="8" w:space="0" w:color="D7F502" w:themeColor="accent1"/>
        <w:insideH w:val="single" w:sz="8" w:space="0" w:color="D7F502" w:themeColor="accent1"/>
        <w:insideV w:val="single" w:sz="8" w:space="0" w:color="D7F50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18" w:space="0" w:color="D7F502" w:themeColor="accent1"/>
          <w:right w:val="single" w:sz="8" w:space="0" w:color="D7F502" w:themeColor="accent1"/>
          <w:insideH w:val="nil"/>
          <w:insideV w:val="single" w:sz="8" w:space="0" w:color="D7F50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  <w:insideH w:val="nil"/>
          <w:insideV w:val="single" w:sz="8" w:space="0" w:color="D7F50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</w:tcPr>
    </w:tblStylePr>
    <w:tblStylePr w:type="band1Vert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  <w:shd w:val="clear" w:color="auto" w:fill="F6FEBE" w:themeFill="accent1" w:themeFillTint="3F"/>
      </w:tcPr>
    </w:tblStylePr>
    <w:tblStylePr w:type="band1Horz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  <w:insideV w:val="single" w:sz="8" w:space="0" w:color="D7F502" w:themeColor="accent1"/>
        </w:tcBorders>
        <w:shd w:val="clear" w:color="auto" w:fill="F6FEBE" w:themeFill="accent1" w:themeFillTint="3F"/>
      </w:tcPr>
    </w:tblStylePr>
    <w:tblStylePr w:type="band2Horz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  <w:insideV w:val="single" w:sz="8" w:space="0" w:color="D7F50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19AA24" w:themeColor="accent3"/>
        <w:left w:val="single" w:sz="8" w:space="0" w:color="19AA24" w:themeColor="accent3"/>
        <w:bottom w:val="single" w:sz="8" w:space="0" w:color="19AA24" w:themeColor="accent3"/>
        <w:right w:val="single" w:sz="8" w:space="0" w:color="19AA24" w:themeColor="accent3"/>
        <w:insideH w:val="single" w:sz="8" w:space="0" w:color="19AA24" w:themeColor="accent3"/>
        <w:insideV w:val="single" w:sz="8" w:space="0" w:color="19AA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18" w:space="0" w:color="19AA24" w:themeColor="accent3"/>
          <w:right w:val="single" w:sz="8" w:space="0" w:color="19AA24" w:themeColor="accent3"/>
          <w:insideH w:val="nil"/>
          <w:insideV w:val="single" w:sz="8" w:space="0" w:color="19AA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  <w:insideH w:val="nil"/>
          <w:insideV w:val="single" w:sz="8" w:space="0" w:color="19AA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</w:tcPr>
    </w:tblStylePr>
    <w:tblStylePr w:type="band1Vert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  <w:shd w:val="clear" w:color="auto" w:fill="BBF5BF" w:themeFill="accent3" w:themeFillTint="3F"/>
      </w:tcPr>
    </w:tblStylePr>
    <w:tblStylePr w:type="band1Horz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  <w:insideV w:val="single" w:sz="8" w:space="0" w:color="19AA24" w:themeColor="accent3"/>
        </w:tcBorders>
        <w:shd w:val="clear" w:color="auto" w:fill="BBF5BF" w:themeFill="accent3" w:themeFillTint="3F"/>
      </w:tcPr>
    </w:tblStylePr>
    <w:tblStylePr w:type="band2Horz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  <w:insideV w:val="single" w:sz="8" w:space="0" w:color="19AA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57D9" w:themeColor="accent4"/>
        <w:left w:val="single" w:sz="8" w:space="0" w:color="0057D9" w:themeColor="accent4"/>
        <w:bottom w:val="single" w:sz="8" w:space="0" w:color="0057D9" w:themeColor="accent4"/>
        <w:right w:val="single" w:sz="8" w:space="0" w:color="0057D9" w:themeColor="accent4"/>
        <w:insideH w:val="single" w:sz="8" w:space="0" w:color="0057D9" w:themeColor="accent4"/>
        <w:insideV w:val="single" w:sz="8" w:space="0" w:color="0057D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18" w:space="0" w:color="0057D9" w:themeColor="accent4"/>
          <w:right w:val="single" w:sz="8" w:space="0" w:color="0057D9" w:themeColor="accent4"/>
          <w:insideH w:val="nil"/>
          <w:insideV w:val="single" w:sz="8" w:space="0" w:color="0057D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  <w:insideH w:val="nil"/>
          <w:insideV w:val="single" w:sz="8" w:space="0" w:color="0057D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</w:tcPr>
    </w:tblStylePr>
    <w:tblStylePr w:type="band1Vert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  <w:shd w:val="clear" w:color="auto" w:fill="B6D3FF" w:themeFill="accent4" w:themeFillTint="3F"/>
      </w:tcPr>
    </w:tblStylePr>
    <w:tblStylePr w:type="band1Horz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  <w:insideV w:val="single" w:sz="8" w:space="0" w:color="0057D9" w:themeColor="accent4"/>
        </w:tcBorders>
        <w:shd w:val="clear" w:color="auto" w:fill="B6D3FF" w:themeFill="accent4" w:themeFillTint="3F"/>
      </w:tcPr>
    </w:tblStylePr>
    <w:tblStylePr w:type="band2Horz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  <w:insideV w:val="single" w:sz="8" w:space="0" w:color="0057D9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9FF" w:themeColor="accent5"/>
        <w:left w:val="single" w:sz="8" w:space="0" w:color="FFF9FF" w:themeColor="accent5"/>
        <w:bottom w:val="single" w:sz="8" w:space="0" w:color="FFF9FF" w:themeColor="accent5"/>
        <w:right w:val="single" w:sz="8" w:space="0" w:color="FFF9FF" w:themeColor="accent5"/>
        <w:insideH w:val="single" w:sz="8" w:space="0" w:color="FFF9FF" w:themeColor="accent5"/>
        <w:insideV w:val="single" w:sz="8" w:space="0" w:color="FFF9F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18" w:space="0" w:color="FFF9FF" w:themeColor="accent5"/>
          <w:right w:val="single" w:sz="8" w:space="0" w:color="FFF9FF" w:themeColor="accent5"/>
          <w:insideH w:val="nil"/>
          <w:insideV w:val="single" w:sz="8" w:space="0" w:color="FFF9F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  <w:insideH w:val="nil"/>
          <w:insideV w:val="single" w:sz="8" w:space="0" w:color="FFF9F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</w:tcPr>
    </w:tblStylePr>
    <w:tblStylePr w:type="band1Vert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  <w:shd w:val="clear" w:color="auto" w:fill="FFFDFF" w:themeFill="accent5" w:themeFillTint="3F"/>
      </w:tcPr>
    </w:tblStylePr>
    <w:tblStylePr w:type="band1Horz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  <w:insideV w:val="single" w:sz="8" w:space="0" w:color="FFF9FF" w:themeColor="accent5"/>
        </w:tcBorders>
        <w:shd w:val="clear" w:color="auto" w:fill="FFFDFF" w:themeFill="accent5" w:themeFillTint="3F"/>
      </w:tcPr>
    </w:tblStylePr>
    <w:tblStylePr w:type="band2Horz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  <w:insideV w:val="single" w:sz="8" w:space="0" w:color="FFF9F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24299" w:themeColor="accent6"/>
        <w:left w:val="single" w:sz="8" w:space="0" w:color="E24299" w:themeColor="accent6"/>
        <w:bottom w:val="single" w:sz="8" w:space="0" w:color="E24299" w:themeColor="accent6"/>
        <w:right w:val="single" w:sz="8" w:space="0" w:color="E24299" w:themeColor="accent6"/>
        <w:insideH w:val="single" w:sz="8" w:space="0" w:color="E24299" w:themeColor="accent6"/>
        <w:insideV w:val="single" w:sz="8" w:space="0" w:color="E2429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18" w:space="0" w:color="E24299" w:themeColor="accent6"/>
          <w:right w:val="single" w:sz="8" w:space="0" w:color="E24299" w:themeColor="accent6"/>
          <w:insideH w:val="nil"/>
          <w:insideV w:val="single" w:sz="8" w:space="0" w:color="E2429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  <w:insideH w:val="nil"/>
          <w:insideV w:val="single" w:sz="8" w:space="0" w:color="E2429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</w:tcPr>
    </w:tblStylePr>
    <w:tblStylePr w:type="band1Vert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  <w:shd w:val="clear" w:color="auto" w:fill="F7D0E5" w:themeFill="accent6" w:themeFillTint="3F"/>
      </w:tcPr>
    </w:tblStylePr>
    <w:tblStylePr w:type="band1Horz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  <w:insideV w:val="single" w:sz="8" w:space="0" w:color="E24299" w:themeColor="accent6"/>
        </w:tcBorders>
        <w:shd w:val="clear" w:color="auto" w:fill="F7D0E5" w:themeFill="accent6" w:themeFillTint="3F"/>
      </w:tcPr>
    </w:tblStylePr>
    <w:tblStylePr w:type="band2Horz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  <w:insideV w:val="single" w:sz="8" w:space="0" w:color="E2429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D7F502" w:themeColor="accent1"/>
        <w:left w:val="single" w:sz="8" w:space="0" w:color="D7F502" w:themeColor="accent1"/>
        <w:bottom w:val="single" w:sz="8" w:space="0" w:color="D7F502" w:themeColor="accent1"/>
        <w:right w:val="single" w:sz="8" w:space="0" w:color="D7F50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7F50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</w:tcPr>
    </w:tblStylePr>
    <w:tblStylePr w:type="band1Horz">
      <w:tblPr/>
      <w:tcPr>
        <w:tcBorders>
          <w:top w:val="single" w:sz="8" w:space="0" w:color="D7F502" w:themeColor="accent1"/>
          <w:left w:val="single" w:sz="8" w:space="0" w:color="D7F502" w:themeColor="accent1"/>
          <w:bottom w:val="single" w:sz="8" w:space="0" w:color="D7F502" w:themeColor="accent1"/>
          <w:right w:val="single" w:sz="8" w:space="0" w:color="D7F50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19AA24" w:themeColor="accent3"/>
        <w:left w:val="single" w:sz="8" w:space="0" w:color="19AA24" w:themeColor="accent3"/>
        <w:bottom w:val="single" w:sz="8" w:space="0" w:color="19AA24" w:themeColor="accent3"/>
        <w:right w:val="single" w:sz="8" w:space="0" w:color="19AA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AA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</w:tcPr>
    </w:tblStylePr>
    <w:tblStylePr w:type="band1Horz">
      <w:tblPr/>
      <w:tcPr>
        <w:tcBorders>
          <w:top w:val="single" w:sz="8" w:space="0" w:color="19AA24" w:themeColor="accent3"/>
          <w:left w:val="single" w:sz="8" w:space="0" w:color="19AA24" w:themeColor="accent3"/>
          <w:bottom w:val="single" w:sz="8" w:space="0" w:color="19AA24" w:themeColor="accent3"/>
          <w:right w:val="single" w:sz="8" w:space="0" w:color="19AA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57D9" w:themeColor="accent4"/>
        <w:left w:val="single" w:sz="8" w:space="0" w:color="0057D9" w:themeColor="accent4"/>
        <w:bottom w:val="single" w:sz="8" w:space="0" w:color="0057D9" w:themeColor="accent4"/>
        <w:right w:val="single" w:sz="8" w:space="0" w:color="0057D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7D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</w:tcPr>
    </w:tblStylePr>
    <w:tblStylePr w:type="band1Horz">
      <w:tblPr/>
      <w:tcPr>
        <w:tcBorders>
          <w:top w:val="single" w:sz="8" w:space="0" w:color="0057D9" w:themeColor="accent4"/>
          <w:left w:val="single" w:sz="8" w:space="0" w:color="0057D9" w:themeColor="accent4"/>
          <w:bottom w:val="single" w:sz="8" w:space="0" w:color="0057D9" w:themeColor="accent4"/>
          <w:right w:val="single" w:sz="8" w:space="0" w:color="0057D9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9FF" w:themeColor="accent5"/>
        <w:left w:val="single" w:sz="8" w:space="0" w:color="FFF9FF" w:themeColor="accent5"/>
        <w:bottom w:val="single" w:sz="8" w:space="0" w:color="FFF9FF" w:themeColor="accent5"/>
        <w:right w:val="single" w:sz="8" w:space="0" w:color="FFF9F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9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</w:tcPr>
    </w:tblStylePr>
    <w:tblStylePr w:type="band1Horz">
      <w:tblPr/>
      <w:tcPr>
        <w:tcBorders>
          <w:top w:val="single" w:sz="8" w:space="0" w:color="FFF9FF" w:themeColor="accent5"/>
          <w:left w:val="single" w:sz="8" w:space="0" w:color="FFF9FF" w:themeColor="accent5"/>
          <w:bottom w:val="single" w:sz="8" w:space="0" w:color="FFF9FF" w:themeColor="accent5"/>
          <w:right w:val="single" w:sz="8" w:space="0" w:color="FFF9F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24299" w:themeColor="accent6"/>
        <w:left w:val="single" w:sz="8" w:space="0" w:color="E24299" w:themeColor="accent6"/>
        <w:bottom w:val="single" w:sz="8" w:space="0" w:color="E24299" w:themeColor="accent6"/>
        <w:right w:val="single" w:sz="8" w:space="0" w:color="E2429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42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</w:tcPr>
    </w:tblStylePr>
    <w:tblStylePr w:type="band1Horz">
      <w:tblPr/>
      <w:tcPr>
        <w:tcBorders>
          <w:top w:val="single" w:sz="8" w:space="0" w:color="E24299" w:themeColor="accent6"/>
          <w:left w:val="single" w:sz="8" w:space="0" w:color="E24299" w:themeColor="accent6"/>
          <w:bottom w:val="single" w:sz="8" w:space="0" w:color="E24299" w:themeColor="accent6"/>
          <w:right w:val="single" w:sz="8" w:space="0" w:color="E2429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068E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  <w:tblBorders>
        <w:top w:val="single" w:sz="8" w:space="0" w:color="D7F502" w:themeColor="accent1"/>
        <w:bottom w:val="single" w:sz="8" w:space="0" w:color="D7F50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F502" w:themeColor="accent1"/>
          <w:left w:val="nil"/>
          <w:bottom w:val="single" w:sz="8" w:space="0" w:color="D7F50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F502" w:themeColor="accent1"/>
          <w:left w:val="nil"/>
          <w:bottom w:val="single" w:sz="8" w:space="0" w:color="D7F50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EB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EB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  <w:tblBorders>
        <w:top w:val="single" w:sz="8" w:space="0" w:color="19AA24" w:themeColor="accent3"/>
        <w:bottom w:val="single" w:sz="8" w:space="0" w:color="19AA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AA24" w:themeColor="accent3"/>
          <w:left w:val="nil"/>
          <w:bottom w:val="single" w:sz="8" w:space="0" w:color="19AA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AA24" w:themeColor="accent3"/>
          <w:left w:val="nil"/>
          <w:bottom w:val="single" w:sz="8" w:space="0" w:color="19AA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F5B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F5B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  <w:tblBorders>
        <w:top w:val="single" w:sz="8" w:space="0" w:color="0057D9" w:themeColor="accent4"/>
        <w:bottom w:val="single" w:sz="8" w:space="0" w:color="0057D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7D9" w:themeColor="accent4"/>
          <w:left w:val="nil"/>
          <w:bottom w:val="single" w:sz="8" w:space="0" w:color="0057D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7D9" w:themeColor="accent4"/>
          <w:left w:val="nil"/>
          <w:bottom w:val="single" w:sz="8" w:space="0" w:color="0057D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D3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D3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  <w:tblBorders>
        <w:top w:val="single" w:sz="8" w:space="0" w:color="FFF9FF" w:themeColor="accent5"/>
        <w:bottom w:val="single" w:sz="8" w:space="0" w:color="FFF9F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9FF" w:themeColor="accent5"/>
          <w:left w:val="nil"/>
          <w:bottom w:val="single" w:sz="8" w:space="0" w:color="FFF9F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9FF" w:themeColor="accent5"/>
          <w:left w:val="nil"/>
          <w:bottom w:val="single" w:sz="8" w:space="0" w:color="FFF9F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D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DF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  <w:tblBorders>
        <w:top w:val="single" w:sz="8" w:space="0" w:color="E24299" w:themeColor="accent6"/>
        <w:bottom w:val="single" w:sz="8" w:space="0" w:color="E2429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4299" w:themeColor="accent6"/>
          <w:left w:val="nil"/>
          <w:bottom w:val="single" w:sz="8" w:space="0" w:color="E2429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4299" w:themeColor="accent6"/>
          <w:left w:val="nil"/>
          <w:bottom w:val="single" w:sz="8" w:space="0" w:color="E2429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0E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0E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068ED"/>
  </w:style>
  <w:style w:type="paragraph" w:styleId="List">
    <w:name w:val="List"/>
    <w:basedOn w:val="Normal"/>
    <w:uiPriority w:val="99"/>
    <w:semiHidden/>
    <w:unhideWhenUsed/>
    <w:rsid w:val="005068E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068E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068E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068E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068E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068E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068E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068E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068E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068E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068E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068E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068E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068E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068E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068E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068E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068E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068E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068E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5068E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FD6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FD6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AE6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AE6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F95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F95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B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8DC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8D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ListTable2">
    <w:name w:val="List Table 2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AFD62" w:themeColor="accent1" w:themeTint="99"/>
        <w:bottom w:val="single" w:sz="4" w:space="0" w:color="EAFD62" w:themeColor="accent1" w:themeTint="99"/>
        <w:insideH w:val="single" w:sz="4" w:space="0" w:color="EAFD6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5AE664" w:themeColor="accent3" w:themeTint="99"/>
        <w:bottom w:val="single" w:sz="4" w:space="0" w:color="5AE664" w:themeColor="accent3" w:themeTint="99"/>
        <w:insideH w:val="single" w:sz="4" w:space="0" w:color="5AE66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4F95FF" w:themeColor="accent4" w:themeTint="99"/>
        <w:bottom w:val="single" w:sz="4" w:space="0" w:color="4F95FF" w:themeColor="accent4" w:themeTint="99"/>
        <w:insideH w:val="single" w:sz="4" w:space="0" w:color="4F95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BFF" w:themeColor="accent5" w:themeTint="99"/>
        <w:bottom w:val="single" w:sz="4" w:space="0" w:color="FFFBFF" w:themeColor="accent5" w:themeTint="99"/>
        <w:insideH w:val="single" w:sz="4" w:space="0" w:color="FFFB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D8DC1" w:themeColor="accent6" w:themeTint="99"/>
        <w:bottom w:val="single" w:sz="4" w:space="0" w:color="ED8DC1" w:themeColor="accent6" w:themeTint="99"/>
        <w:insideH w:val="single" w:sz="4" w:space="0" w:color="ED8DC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ListTable3">
    <w:name w:val="List Table 3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D7F502" w:themeColor="accent1"/>
        <w:left w:val="single" w:sz="4" w:space="0" w:color="D7F502" w:themeColor="accent1"/>
        <w:bottom w:val="single" w:sz="4" w:space="0" w:color="D7F502" w:themeColor="accent1"/>
        <w:right w:val="single" w:sz="4" w:space="0" w:color="D7F50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7F502" w:themeFill="accent1"/>
      </w:tcPr>
    </w:tblStylePr>
    <w:tblStylePr w:type="lastRow">
      <w:rPr>
        <w:b/>
        <w:bCs/>
      </w:rPr>
      <w:tblPr/>
      <w:tcPr>
        <w:tcBorders>
          <w:top w:val="double" w:sz="4" w:space="0" w:color="D7F50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7F502" w:themeColor="accent1"/>
          <w:right w:val="single" w:sz="4" w:space="0" w:color="D7F502" w:themeColor="accent1"/>
        </w:tcBorders>
      </w:tcPr>
    </w:tblStylePr>
    <w:tblStylePr w:type="band1Horz">
      <w:tblPr/>
      <w:tcPr>
        <w:tcBorders>
          <w:top w:val="single" w:sz="4" w:space="0" w:color="D7F502" w:themeColor="accent1"/>
          <w:bottom w:val="single" w:sz="4" w:space="0" w:color="D7F50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7F502" w:themeColor="accent1"/>
          <w:left w:val="nil"/>
        </w:tcBorders>
      </w:tcPr>
    </w:tblStylePr>
    <w:tblStylePr w:type="swCell">
      <w:tblPr/>
      <w:tcPr>
        <w:tcBorders>
          <w:top w:val="double" w:sz="4" w:space="0" w:color="D7F50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19AA24" w:themeColor="accent3"/>
        <w:left w:val="single" w:sz="4" w:space="0" w:color="19AA24" w:themeColor="accent3"/>
        <w:bottom w:val="single" w:sz="4" w:space="0" w:color="19AA24" w:themeColor="accent3"/>
        <w:right w:val="single" w:sz="4" w:space="0" w:color="19AA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AA24" w:themeFill="accent3"/>
      </w:tcPr>
    </w:tblStylePr>
    <w:tblStylePr w:type="lastRow">
      <w:rPr>
        <w:b/>
        <w:bCs/>
      </w:rPr>
      <w:tblPr/>
      <w:tcPr>
        <w:tcBorders>
          <w:top w:val="double" w:sz="4" w:space="0" w:color="19AA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AA24" w:themeColor="accent3"/>
          <w:right w:val="single" w:sz="4" w:space="0" w:color="19AA24" w:themeColor="accent3"/>
        </w:tcBorders>
      </w:tcPr>
    </w:tblStylePr>
    <w:tblStylePr w:type="band1Horz">
      <w:tblPr/>
      <w:tcPr>
        <w:tcBorders>
          <w:top w:val="single" w:sz="4" w:space="0" w:color="19AA24" w:themeColor="accent3"/>
          <w:bottom w:val="single" w:sz="4" w:space="0" w:color="19AA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AA24" w:themeColor="accent3"/>
          <w:left w:val="nil"/>
        </w:tcBorders>
      </w:tcPr>
    </w:tblStylePr>
    <w:tblStylePr w:type="swCell">
      <w:tblPr/>
      <w:tcPr>
        <w:tcBorders>
          <w:top w:val="double" w:sz="4" w:space="0" w:color="19AA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0057D9" w:themeColor="accent4"/>
        <w:left w:val="single" w:sz="4" w:space="0" w:color="0057D9" w:themeColor="accent4"/>
        <w:bottom w:val="single" w:sz="4" w:space="0" w:color="0057D9" w:themeColor="accent4"/>
        <w:right w:val="single" w:sz="4" w:space="0" w:color="0057D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7D9" w:themeFill="accent4"/>
      </w:tcPr>
    </w:tblStylePr>
    <w:tblStylePr w:type="lastRow">
      <w:rPr>
        <w:b/>
        <w:bCs/>
      </w:rPr>
      <w:tblPr/>
      <w:tcPr>
        <w:tcBorders>
          <w:top w:val="double" w:sz="4" w:space="0" w:color="0057D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7D9" w:themeColor="accent4"/>
          <w:right w:val="single" w:sz="4" w:space="0" w:color="0057D9" w:themeColor="accent4"/>
        </w:tcBorders>
      </w:tcPr>
    </w:tblStylePr>
    <w:tblStylePr w:type="band1Horz">
      <w:tblPr/>
      <w:tcPr>
        <w:tcBorders>
          <w:top w:val="single" w:sz="4" w:space="0" w:color="0057D9" w:themeColor="accent4"/>
          <w:bottom w:val="single" w:sz="4" w:space="0" w:color="0057D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7D9" w:themeColor="accent4"/>
          <w:left w:val="nil"/>
        </w:tcBorders>
      </w:tcPr>
    </w:tblStylePr>
    <w:tblStylePr w:type="swCell">
      <w:tblPr/>
      <w:tcPr>
        <w:tcBorders>
          <w:top w:val="double" w:sz="4" w:space="0" w:color="0057D9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9FF" w:themeColor="accent5"/>
        <w:left w:val="single" w:sz="4" w:space="0" w:color="FFF9FF" w:themeColor="accent5"/>
        <w:bottom w:val="single" w:sz="4" w:space="0" w:color="FFF9FF" w:themeColor="accent5"/>
        <w:right w:val="single" w:sz="4" w:space="0" w:color="FFF9F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9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9F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9FF" w:themeColor="accent5"/>
          <w:right w:val="single" w:sz="4" w:space="0" w:color="FFF9FF" w:themeColor="accent5"/>
        </w:tcBorders>
      </w:tcPr>
    </w:tblStylePr>
    <w:tblStylePr w:type="band1Horz">
      <w:tblPr/>
      <w:tcPr>
        <w:tcBorders>
          <w:top w:val="single" w:sz="4" w:space="0" w:color="FFF9FF" w:themeColor="accent5"/>
          <w:bottom w:val="single" w:sz="4" w:space="0" w:color="FFF9F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9FF" w:themeColor="accent5"/>
          <w:left w:val="nil"/>
        </w:tcBorders>
      </w:tcPr>
    </w:tblStylePr>
    <w:tblStylePr w:type="swCell">
      <w:tblPr/>
      <w:tcPr>
        <w:tcBorders>
          <w:top w:val="double" w:sz="4" w:space="0" w:color="FFF9F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24299" w:themeColor="accent6"/>
        <w:left w:val="single" w:sz="4" w:space="0" w:color="E24299" w:themeColor="accent6"/>
        <w:bottom w:val="single" w:sz="4" w:space="0" w:color="E24299" w:themeColor="accent6"/>
        <w:right w:val="single" w:sz="4" w:space="0" w:color="E2429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4299" w:themeFill="accent6"/>
      </w:tcPr>
    </w:tblStylePr>
    <w:tblStylePr w:type="lastRow">
      <w:rPr>
        <w:b/>
        <w:bCs/>
      </w:rPr>
      <w:tblPr/>
      <w:tcPr>
        <w:tcBorders>
          <w:top w:val="double" w:sz="4" w:space="0" w:color="E2429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4299" w:themeColor="accent6"/>
          <w:right w:val="single" w:sz="4" w:space="0" w:color="E24299" w:themeColor="accent6"/>
        </w:tcBorders>
      </w:tcPr>
    </w:tblStylePr>
    <w:tblStylePr w:type="band1Horz">
      <w:tblPr/>
      <w:tcPr>
        <w:tcBorders>
          <w:top w:val="single" w:sz="4" w:space="0" w:color="E24299" w:themeColor="accent6"/>
          <w:bottom w:val="single" w:sz="4" w:space="0" w:color="E2429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4299" w:themeColor="accent6"/>
          <w:left w:val="nil"/>
        </w:tcBorders>
      </w:tcPr>
    </w:tblStylePr>
    <w:tblStylePr w:type="swCell">
      <w:tblPr/>
      <w:tcPr>
        <w:tcBorders>
          <w:top w:val="double" w:sz="4" w:space="0" w:color="E2429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AFD62" w:themeColor="accent1" w:themeTint="99"/>
        <w:left w:val="single" w:sz="4" w:space="0" w:color="EAFD62" w:themeColor="accent1" w:themeTint="99"/>
        <w:bottom w:val="single" w:sz="4" w:space="0" w:color="EAFD62" w:themeColor="accent1" w:themeTint="99"/>
        <w:right w:val="single" w:sz="4" w:space="0" w:color="EAFD62" w:themeColor="accent1" w:themeTint="99"/>
        <w:insideH w:val="single" w:sz="4" w:space="0" w:color="EAFD6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7F502" w:themeColor="accent1"/>
          <w:left w:val="single" w:sz="4" w:space="0" w:color="D7F502" w:themeColor="accent1"/>
          <w:bottom w:val="single" w:sz="4" w:space="0" w:color="D7F502" w:themeColor="accent1"/>
          <w:right w:val="single" w:sz="4" w:space="0" w:color="D7F502" w:themeColor="accent1"/>
          <w:insideH w:val="nil"/>
        </w:tcBorders>
        <w:shd w:val="clear" w:color="auto" w:fill="D7F502" w:themeFill="accent1"/>
      </w:tcPr>
    </w:tblStylePr>
    <w:tblStylePr w:type="lastRow">
      <w:rPr>
        <w:b/>
        <w:bCs/>
      </w:rPr>
      <w:tblPr/>
      <w:tcPr>
        <w:tcBorders>
          <w:top w:val="double" w:sz="4" w:space="0" w:color="EAFD6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5AE664" w:themeColor="accent3" w:themeTint="99"/>
        <w:left w:val="single" w:sz="4" w:space="0" w:color="5AE664" w:themeColor="accent3" w:themeTint="99"/>
        <w:bottom w:val="single" w:sz="4" w:space="0" w:color="5AE664" w:themeColor="accent3" w:themeTint="99"/>
        <w:right w:val="single" w:sz="4" w:space="0" w:color="5AE664" w:themeColor="accent3" w:themeTint="99"/>
        <w:insideH w:val="single" w:sz="4" w:space="0" w:color="5AE66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AA24" w:themeColor="accent3"/>
          <w:left w:val="single" w:sz="4" w:space="0" w:color="19AA24" w:themeColor="accent3"/>
          <w:bottom w:val="single" w:sz="4" w:space="0" w:color="19AA24" w:themeColor="accent3"/>
          <w:right w:val="single" w:sz="4" w:space="0" w:color="19AA24" w:themeColor="accent3"/>
          <w:insideH w:val="nil"/>
        </w:tcBorders>
        <w:shd w:val="clear" w:color="auto" w:fill="19AA24" w:themeFill="accent3"/>
      </w:tcPr>
    </w:tblStylePr>
    <w:tblStylePr w:type="lastRow">
      <w:rPr>
        <w:b/>
        <w:bCs/>
      </w:rPr>
      <w:tblPr/>
      <w:tcPr>
        <w:tcBorders>
          <w:top w:val="double" w:sz="4" w:space="0" w:color="5AE6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4F95FF" w:themeColor="accent4" w:themeTint="99"/>
        <w:left w:val="single" w:sz="4" w:space="0" w:color="4F95FF" w:themeColor="accent4" w:themeTint="99"/>
        <w:bottom w:val="single" w:sz="4" w:space="0" w:color="4F95FF" w:themeColor="accent4" w:themeTint="99"/>
        <w:right w:val="single" w:sz="4" w:space="0" w:color="4F95FF" w:themeColor="accent4" w:themeTint="99"/>
        <w:insideH w:val="single" w:sz="4" w:space="0" w:color="4F95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7D9" w:themeColor="accent4"/>
          <w:left w:val="single" w:sz="4" w:space="0" w:color="0057D9" w:themeColor="accent4"/>
          <w:bottom w:val="single" w:sz="4" w:space="0" w:color="0057D9" w:themeColor="accent4"/>
          <w:right w:val="single" w:sz="4" w:space="0" w:color="0057D9" w:themeColor="accent4"/>
          <w:insideH w:val="nil"/>
        </w:tcBorders>
        <w:shd w:val="clear" w:color="auto" w:fill="0057D9" w:themeFill="accent4"/>
      </w:tcPr>
    </w:tblStylePr>
    <w:tblStylePr w:type="lastRow">
      <w:rPr>
        <w:b/>
        <w:bCs/>
      </w:rPr>
      <w:tblPr/>
      <w:tcPr>
        <w:tcBorders>
          <w:top w:val="double" w:sz="4" w:space="0" w:color="4F95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BFF" w:themeColor="accent5" w:themeTint="99"/>
        <w:left w:val="single" w:sz="4" w:space="0" w:color="FFFBFF" w:themeColor="accent5" w:themeTint="99"/>
        <w:bottom w:val="single" w:sz="4" w:space="0" w:color="FFFBFF" w:themeColor="accent5" w:themeTint="99"/>
        <w:right w:val="single" w:sz="4" w:space="0" w:color="FFFBFF" w:themeColor="accent5" w:themeTint="99"/>
        <w:insideH w:val="single" w:sz="4" w:space="0" w:color="FFFB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9FF" w:themeColor="accent5"/>
          <w:left w:val="single" w:sz="4" w:space="0" w:color="FFF9FF" w:themeColor="accent5"/>
          <w:bottom w:val="single" w:sz="4" w:space="0" w:color="FFF9FF" w:themeColor="accent5"/>
          <w:right w:val="single" w:sz="4" w:space="0" w:color="FFF9FF" w:themeColor="accent5"/>
          <w:insideH w:val="nil"/>
        </w:tcBorders>
        <w:shd w:val="clear" w:color="auto" w:fill="FFF9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ED8DC1" w:themeColor="accent6" w:themeTint="99"/>
        <w:left w:val="single" w:sz="4" w:space="0" w:color="ED8DC1" w:themeColor="accent6" w:themeTint="99"/>
        <w:bottom w:val="single" w:sz="4" w:space="0" w:color="ED8DC1" w:themeColor="accent6" w:themeTint="99"/>
        <w:right w:val="single" w:sz="4" w:space="0" w:color="ED8DC1" w:themeColor="accent6" w:themeTint="99"/>
        <w:insideH w:val="single" w:sz="4" w:space="0" w:color="ED8DC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4299" w:themeColor="accent6"/>
          <w:left w:val="single" w:sz="4" w:space="0" w:color="E24299" w:themeColor="accent6"/>
          <w:bottom w:val="single" w:sz="4" w:space="0" w:color="E24299" w:themeColor="accent6"/>
          <w:right w:val="single" w:sz="4" w:space="0" w:color="E24299" w:themeColor="accent6"/>
          <w:insideH w:val="nil"/>
        </w:tcBorders>
        <w:shd w:val="clear" w:color="auto" w:fill="E24299" w:themeFill="accent6"/>
      </w:tcPr>
    </w:tblStylePr>
    <w:tblStylePr w:type="lastRow">
      <w:rPr>
        <w:b/>
        <w:bCs/>
      </w:rPr>
      <w:tblPr/>
      <w:tcPr>
        <w:tcBorders>
          <w:top w:val="double" w:sz="4" w:space="0" w:color="ED8D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7F502" w:themeColor="accent1"/>
        <w:left w:val="single" w:sz="24" w:space="0" w:color="D7F502" w:themeColor="accent1"/>
        <w:bottom w:val="single" w:sz="24" w:space="0" w:color="D7F502" w:themeColor="accent1"/>
        <w:right w:val="single" w:sz="24" w:space="0" w:color="D7F502" w:themeColor="accent1"/>
      </w:tblBorders>
    </w:tblPr>
    <w:tcPr>
      <w:shd w:val="clear" w:color="auto" w:fill="D7F50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AA24" w:themeColor="accent3"/>
        <w:left w:val="single" w:sz="24" w:space="0" w:color="19AA24" w:themeColor="accent3"/>
        <w:bottom w:val="single" w:sz="24" w:space="0" w:color="19AA24" w:themeColor="accent3"/>
        <w:right w:val="single" w:sz="24" w:space="0" w:color="19AA24" w:themeColor="accent3"/>
      </w:tblBorders>
    </w:tblPr>
    <w:tcPr>
      <w:shd w:val="clear" w:color="auto" w:fill="19AA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57D9" w:themeColor="accent4"/>
        <w:left w:val="single" w:sz="24" w:space="0" w:color="0057D9" w:themeColor="accent4"/>
        <w:bottom w:val="single" w:sz="24" w:space="0" w:color="0057D9" w:themeColor="accent4"/>
        <w:right w:val="single" w:sz="24" w:space="0" w:color="0057D9" w:themeColor="accent4"/>
      </w:tblBorders>
    </w:tblPr>
    <w:tcPr>
      <w:shd w:val="clear" w:color="auto" w:fill="0057D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9FF" w:themeColor="accent5"/>
        <w:left w:val="single" w:sz="24" w:space="0" w:color="FFF9FF" w:themeColor="accent5"/>
        <w:bottom w:val="single" w:sz="24" w:space="0" w:color="FFF9FF" w:themeColor="accent5"/>
        <w:right w:val="single" w:sz="24" w:space="0" w:color="FFF9FF" w:themeColor="accent5"/>
      </w:tblBorders>
    </w:tblPr>
    <w:tcPr>
      <w:shd w:val="clear" w:color="auto" w:fill="FFF9F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24299" w:themeColor="accent6"/>
        <w:left w:val="single" w:sz="24" w:space="0" w:color="E24299" w:themeColor="accent6"/>
        <w:bottom w:val="single" w:sz="24" w:space="0" w:color="E24299" w:themeColor="accent6"/>
        <w:right w:val="single" w:sz="24" w:space="0" w:color="E24299" w:themeColor="accent6"/>
      </w:tblBorders>
    </w:tblPr>
    <w:tcPr>
      <w:shd w:val="clear" w:color="auto" w:fill="E2429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  <w:tblBorders>
        <w:top w:val="single" w:sz="4" w:space="0" w:color="D7F502" w:themeColor="accent1"/>
        <w:bottom w:val="single" w:sz="4" w:space="0" w:color="D7F50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7F50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7F5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  <w:tblBorders>
        <w:top w:val="single" w:sz="4" w:space="0" w:color="19AA24" w:themeColor="accent3"/>
        <w:bottom w:val="single" w:sz="4" w:space="0" w:color="19AA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AA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AA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  <w:tblBorders>
        <w:top w:val="single" w:sz="4" w:space="0" w:color="0057D9" w:themeColor="accent4"/>
        <w:bottom w:val="single" w:sz="4" w:space="0" w:color="0057D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57D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57D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  <w:tblBorders>
        <w:top w:val="single" w:sz="4" w:space="0" w:color="FFF9FF" w:themeColor="accent5"/>
        <w:bottom w:val="single" w:sz="4" w:space="0" w:color="FFF9F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F9F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F9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  <w:tblBorders>
        <w:top w:val="single" w:sz="4" w:space="0" w:color="E24299" w:themeColor="accent6"/>
        <w:bottom w:val="single" w:sz="4" w:space="0" w:color="E2429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2429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242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068ED"/>
    <w:pPr>
      <w:spacing w:after="0" w:line="240" w:lineRule="auto"/>
    </w:pPr>
    <w:rPr>
      <w:color w:val="A0B70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7F50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7F50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7F50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7F50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ECA" w:themeFill="accent1" w:themeFillTint="33"/>
      </w:tcPr>
    </w:tblStylePr>
    <w:tblStylePr w:type="band1Horz">
      <w:tblPr/>
      <w:tcPr>
        <w:shd w:val="clear" w:color="auto" w:fill="F8FEC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068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068ED"/>
    <w:pPr>
      <w:spacing w:after="0" w:line="240" w:lineRule="auto"/>
    </w:pPr>
    <w:rPr>
      <w:color w:val="127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AA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AA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AA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AA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8F7CB" w:themeFill="accent3" w:themeFillTint="33"/>
      </w:tcPr>
    </w:tblStylePr>
    <w:tblStylePr w:type="band1Horz">
      <w:tblPr/>
      <w:tcPr>
        <w:shd w:val="clear" w:color="auto" w:fill="C8F7C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068ED"/>
    <w:pPr>
      <w:spacing w:after="0" w:line="240" w:lineRule="auto"/>
    </w:pPr>
    <w:rPr>
      <w:color w:val="0040A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7D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7D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7D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7D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4DBFF" w:themeFill="accent4" w:themeFillTint="33"/>
      </w:tcPr>
    </w:tblStylePr>
    <w:tblStylePr w:type="band1Horz">
      <w:tblPr/>
      <w:tcPr>
        <w:shd w:val="clear" w:color="auto" w:fill="C4DB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068ED"/>
    <w:pPr>
      <w:spacing w:after="0" w:line="240" w:lineRule="auto"/>
    </w:pPr>
    <w:rPr>
      <w:color w:val="FF7AF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9F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9F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9F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9F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DFF" w:themeFill="accent5" w:themeFillTint="33"/>
      </w:tcPr>
    </w:tblStylePr>
    <w:tblStylePr w:type="band1Horz">
      <w:tblPr/>
      <w:tcPr>
        <w:shd w:val="clear" w:color="auto" w:fill="FFFD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068ED"/>
    <w:pPr>
      <w:spacing w:after="0" w:line="240" w:lineRule="auto"/>
    </w:pPr>
    <w:rPr>
      <w:color w:val="BD1D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429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429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429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429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D9EA" w:themeFill="accent6" w:themeFillTint="33"/>
      </w:tcPr>
    </w:tblStylePr>
    <w:tblStylePr w:type="band1Horz">
      <w:tblPr/>
      <w:tcPr>
        <w:shd w:val="clear" w:color="auto" w:fill="F9D9E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068E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068ED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5FD3B" w:themeColor="accent1" w:themeTint="BF"/>
        <w:left w:val="single" w:sz="8" w:space="0" w:color="E5FD3B" w:themeColor="accent1" w:themeTint="BF"/>
        <w:bottom w:val="single" w:sz="8" w:space="0" w:color="E5FD3B" w:themeColor="accent1" w:themeTint="BF"/>
        <w:right w:val="single" w:sz="8" w:space="0" w:color="E5FD3B" w:themeColor="accent1" w:themeTint="BF"/>
        <w:insideH w:val="single" w:sz="8" w:space="0" w:color="E5FD3B" w:themeColor="accent1" w:themeTint="BF"/>
        <w:insideV w:val="single" w:sz="8" w:space="0" w:color="E5FD3B" w:themeColor="accent1" w:themeTint="BF"/>
      </w:tblBorders>
    </w:tblPr>
    <w:tcPr>
      <w:shd w:val="clear" w:color="auto" w:fill="F6FEB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FD3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E7D" w:themeFill="accent1" w:themeFillTint="7F"/>
      </w:tcPr>
    </w:tblStylePr>
    <w:tblStylePr w:type="band1Horz">
      <w:tblPr/>
      <w:tcPr>
        <w:shd w:val="clear" w:color="auto" w:fill="EDFE7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31E03E" w:themeColor="accent3" w:themeTint="BF"/>
        <w:left w:val="single" w:sz="8" w:space="0" w:color="31E03E" w:themeColor="accent3" w:themeTint="BF"/>
        <w:bottom w:val="single" w:sz="8" w:space="0" w:color="31E03E" w:themeColor="accent3" w:themeTint="BF"/>
        <w:right w:val="single" w:sz="8" w:space="0" w:color="31E03E" w:themeColor="accent3" w:themeTint="BF"/>
        <w:insideH w:val="single" w:sz="8" w:space="0" w:color="31E03E" w:themeColor="accent3" w:themeTint="BF"/>
        <w:insideV w:val="single" w:sz="8" w:space="0" w:color="31E03E" w:themeColor="accent3" w:themeTint="BF"/>
      </w:tblBorders>
    </w:tblPr>
    <w:tcPr>
      <w:shd w:val="clear" w:color="auto" w:fill="BBF5B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1E03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6EB7E" w:themeFill="accent3" w:themeFillTint="7F"/>
      </w:tcPr>
    </w:tblStylePr>
    <w:tblStylePr w:type="band1Horz">
      <w:tblPr/>
      <w:tcPr>
        <w:shd w:val="clear" w:color="auto" w:fill="76EB7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237BFF" w:themeColor="accent4" w:themeTint="BF"/>
        <w:left w:val="single" w:sz="8" w:space="0" w:color="237BFF" w:themeColor="accent4" w:themeTint="BF"/>
        <w:bottom w:val="single" w:sz="8" w:space="0" w:color="237BFF" w:themeColor="accent4" w:themeTint="BF"/>
        <w:right w:val="single" w:sz="8" w:space="0" w:color="237BFF" w:themeColor="accent4" w:themeTint="BF"/>
        <w:insideH w:val="single" w:sz="8" w:space="0" w:color="237BFF" w:themeColor="accent4" w:themeTint="BF"/>
        <w:insideV w:val="single" w:sz="8" w:space="0" w:color="237BFF" w:themeColor="accent4" w:themeTint="BF"/>
      </w:tblBorders>
    </w:tblPr>
    <w:tcPr>
      <w:shd w:val="clear" w:color="auto" w:fill="B6D3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7B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A7FF" w:themeFill="accent4" w:themeFillTint="7F"/>
      </w:tcPr>
    </w:tblStylePr>
    <w:tblStylePr w:type="band1Horz">
      <w:tblPr/>
      <w:tcPr>
        <w:shd w:val="clear" w:color="auto" w:fill="6DA7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AFF" w:themeColor="accent5" w:themeTint="BF"/>
        <w:left w:val="single" w:sz="8" w:space="0" w:color="FFFAFF" w:themeColor="accent5" w:themeTint="BF"/>
        <w:bottom w:val="single" w:sz="8" w:space="0" w:color="FFFAFF" w:themeColor="accent5" w:themeTint="BF"/>
        <w:right w:val="single" w:sz="8" w:space="0" w:color="FFFAFF" w:themeColor="accent5" w:themeTint="BF"/>
        <w:insideH w:val="single" w:sz="8" w:space="0" w:color="FFFAFF" w:themeColor="accent5" w:themeTint="BF"/>
        <w:insideV w:val="single" w:sz="8" w:space="0" w:color="FFFAFF" w:themeColor="accent5" w:themeTint="BF"/>
      </w:tblBorders>
    </w:tblPr>
    <w:tcPr>
      <w:shd w:val="clear" w:color="auto" w:fill="FFFD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AF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CFF" w:themeFill="accent5" w:themeFillTint="7F"/>
      </w:tcPr>
    </w:tblStylePr>
    <w:tblStylePr w:type="band1Horz">
      <w:tblPr/>
      <w:tcPr>
        <w:shd w:val="clear" w:color="auto" w:fill="FFFCF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971B2" w:themeColor="accent6" w:themeTint="BF"/>
        <w:left w:val="single" w:sz="8" w:space="0" w:color="E971B2" w:themeColor="accent6" w:themeTint="BF"/>
        <w:bottom w:val="single" w:sz="8" w:space="0" w:color="E971B2" w:themeColor="accent6" w:themeTint="BF"/>
        <w:right w:val="single" w:sz="8" w:space="0" w:color="E971B2" w:themeColor="accent6" w:themeTint="BF"/>
        <w:insideH w:val="single" w:sz="8" w:space="0" w:color="E971B2" w:themeColor="accent6" w:themeTint="BF"/>
        <w:insideV w:val="single" w:sz="8" w:space="0" w:color="E971B2" w:themeColor="accent6" w:themeTint="BF"/>
      </w:tblBorders>
    </w:tblPr>
    <w:tcPr>
      <w:shd w:val="clear" w:color="auto" w:fill="F7D0E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71B2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A0CB" w:themeFill="accent6" w:themeFillTint="7F"/>
      </w:tcPr>
    </w:tblStylePr>
    <w:tblStylePr w:type="band1Horz">
      <w:tblPr/>
      <w:tcPr>
        <w:shd w:val="clear" w:color="auto" w:fill="F0A0CB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7F502" w:themeColor="accent1"/>
        <w:left w:val="single" w:sz="8" w:space="0" w:color="D7F502" w:themeColor="accent1"/>
        <w:bottom w:val="single" w:sz="8" w:space="0" w:color="D7F502" w:themeColor="accent1"/>
        <w:right w:val="single" w:sz="8" w:space="0" w:color="D7F502" w:themeColor="accent1"/>
        <w:insideH w:val="single" w:sz="8" w:space="0" w:color="D7F502" w:themeColor="accent1"/>
        <w:insideV w:val="single" w:sz="8" w:space="0" w:color="D7F502" w:themeColor="accent1"/>
      </w:tblBorders>
    </w:tblPr>
    <w:tcPr>
      <w:shd w:val="clear" w:color="auto" w:fill="F6FEB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EE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ECA" w:themeFill="accent1" w:themeFillTint="33"/>
      </w:tcPr>
    </w:tblStylePr>
    <w:tblStylePr w:type="band1Vert">
      <w:tblPr/>
      <w:tcPr>
        <w:shd w:val="clear" w:color="auto" w:fill="EDFE7D" w:themeFill="accent1" w:themeFillTint="7F"/>
      </w:tcPr>
    </w:tblStylePr>
    <w:tblStylePr w:type="band1Horz">
      <w:tblPr/>
      <w:tcPr>
        <w:tcBorders>
          <w:insideH w:val="single" w:sz="6" w:space="0" w:color="D7F502" w:themeColor="accent1"/>
          <w:insideV w:val="single" w:sz="6" w:space="0" w:color="D7F502" w:themeColor="accent1"/>
        </w:tcBorders>
        <w:shd w:val="clear" w:color="auto" w:fill="EDFE7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AA24" w:themeColor="accent3"/>
        <w:left w:val="single" w:sz="8" w:space="0" w:color="19AA24" w:themeColor="accent3"/>
        <w:bottom w:val="single" w:sz="8" w:space="0" w:color="19AA24" w:themeColor="accent3"/>
        <w:right w:val="single" w:sz="8" w:space="0" w:color="19AA24" w:themeColor="accent3"/>
        <w:insideH w:val="single" w:sz="8" w:space="0" w:color="19AA24" w:themeColor="accent3"/>
        <w:insideV w:val="single" w:sz="8" w:space="0" w:color="19AA24" w:themeColor="accent3"/>
      </w:tblBorders>
    </w:tblPr>
    <w:tcPr>
      <w:shd w:val="clear" w:color="auto" w:fill="BBF5B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B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F7CB" w:themeFill="accent3" w:themeFillTint="33"/>
      </w:tcPr>
    </w:tblStylePr>
    <w:tblStylePr w:type="band1Vert">
      <w:tblPr/>
      <w:tcPr>
        <w:shd w:val="clear" w:color="auto" w:fill="76EB7E" w:themeFill="accent3" w:themeFillTint="7F"/>
      </w:tcPr>
    </w:tblStylePr>
    <w:tblStylePr w:type="band1Horz">
      <w:tblPr/>
      <w:tcPr>
        <w:tcBorders>
          <w:insideH w:val="single" w:sz="6" w:space="0" w:color="19AA24" w:themeColor="accent3"/>
          <w:insideV w:val="single" w:sz="6" w:space="0" w:color="19AA24" w:themeColor="accent3"/>
        </w:tcBorders>
        <w:shd w:val="clear" w:color="auto" w:fill="76EB7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7D9" w:themeColor="accent4"/>
        <w:left w:val="single" w:sz="8" w:space="0" w:color="0057D9" w:themeColor="accent4"/>
        <w:bottom w:val="single" w:sz="8" w:space="0" w:color="0057D9" w:themeColor="accent4"/>
        <w:right w:val="single" w:sz="8" w:space="0" w:color="0057D9" w:themeColor="accent4"/>
        <w:insideH w:val="single" w:sz="8" w:space="0" w:color="0057D9" w:themeColor="accent4"/>
        <w:insideV w:val="single" w:sz="8" w:space="0" w:color="0057D9" w:themeColor="accent4"/>
      </w:tblBorders>
    </w:tblPr>
    <w:tcPr>
      <w:shd w:val="clear" w:color="auto" w:fill="B6D3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2ED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DBFF" w:themeFill="accent4" w:themeFillTint="33"/>
      </w:tcPr>
    </w:tblStylePr>
    <w:tblStylePr w:type="band1Vert">
      <w:tblPr/>
      <w:tcPr>
        <w:shd w:val="clear" w:color="auto" w:fill="6DA7FF" w:themeFill="accent4" w:themeFillTint="7F"/>
      </w:tcPr>
    </w:tblStylePr>
    <w:tblStylePr w:type="band1Horz">
      <w:tblPr/>
      <w:tcPr>
        <w:tcBorders>
          <w:insideH w:val="single" w:sz="6" w:space="0" w:color="0057D9" w:themeColor="accent4"/>
          <w:insideV w:val="single" w:sz="6" w:space="0" w:color="0057D9" w:themeColor="accent4"/>
        </w:tcBorders>
        <w:shd w:val="clear" w:color="auto" w:fill="6DA7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9FF" w:themeColor="accent5"/>
        <w:left w:val="single" w:sz="8" w:space="0" w:color="FFF9FF" w:themeColor="accent5"/>
        <w:bottom w:val="single" w:sz="8" w:space="0" w:color="FFF9FF" w:themeColor="accent5"/>
        <w:right w:val="single" w:sz="8" w:space="0" w:color="FFF9FF" w:themeColor="accent5"/>
        <w:insideH w:val="single" w:sz="8" w:space="0" w:color="FFF9FF" w:themeColor="accent5"/>
        <w:insideV w:val="single" w:sz="8" w:space="0" w:color="FFF9FF" w:themeColor="accent5"/>
      </w:tblBorders>
    </w:tblPr>
    <w:tcPr>
      <w:shd w:val="clear" w:color="auto" w:fill="FFFDF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EF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DFF" w:themeFill="accent5" w:themeFillTint="33"/>
      </w:tcPr>
    </w:tblStylePr>
    <w:tblStylePr w:type="band1Vert">
      <w:tblPr/>
      <w:tcPr>
        <w:shd w:val="clear" w:color="auto" w:fill="FFFCFF" w:themeFill="accent5" w:themeFillTint="7F"/>
      </w:tcPr>
    </w:tblStylePr>
    <w:tblStylePr w:type="band1Horz">
      <w:tblPr/>
      <w:tcPr>
        <w:tcBorders>
          <w:insideH w:val="single" w:sz="6" w:space="0" w:color="FFF9FF" w:themeColor="accent5"/>
          <w:insideV w:val="single" w:sz="6" w:space="0" w:color="FFF9FF" w:themeColor="accent5"/>
        </w:tcBorders>
        <w:shd w:val="clear" w:color="auto" w:fill="FFFC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4299" w:themeColor="accent6"/>
        <w:left w:val="single" w:sz="8" w:space="0" w:color="E24299" w:themeColor="accent6"/>
        <w:bottom w:val="single" w:sz="8" w:space="0" w:color="E24299" w:themeColor="accent6"/>
        <w:right w:val="single" w:sz="8" w:space="0" w:color="E24299" w:themeColor="accent6"/>
        <w:insideH w:val="single" w:sz="8" w:space="0" w:color="E24299" w:themeColor="accent6"/>
        <w:insideV w:val="single" w:sz="8" w:space="0" w:color="E24299" w:themeColor="accent6"/>
      </w:tblBorders>
    </w:tblPr>
    <w:tcPr>
      <w:shd w:val="clear" w:color="auto" w:fill="F7D0E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9EA" w:themeFill="accent6" w:themeFillTint="33"/>
      </w:tcPr>
    </w:tblStylePr>
    <w:tblStylePr w:type="band1Vert">
      <w:tblPr/>
      <w:tcPr>
        <w:shd w:val="clear" w:color="auto" w:fill="F0A0CB" w:themeFill="accent6" w:themeFillTint="7F"/>
      </w:tcPr>
    </w:tblStylePr>
    <w:tblStylePr w:type="band1Horz">
      <w:tblPr/>
      <w:tcPr>
        <w:tcBorders>
          <w:insideH w:val="single" w:sz="6" w:space="0" w:color="E24299" w:themeColor="accent6"/>
          <w:insideV w:val="single" w:sz="6" w:space="0" w:color="E24299" w:themeColor="accent6"/>
        </w:tcBorders>
        <w:shd w:val="clear" w:color="auto" w:fill="F0A0C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EB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7F50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7F50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7F50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7F50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DFE7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DFE7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BF5B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AA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AA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AA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AA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6EB7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6EB7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D3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7D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7D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7D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7D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A7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DA7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D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9F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9F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9F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9F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C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CF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D0E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429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429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429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429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A0C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A0CB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7F502" w:themeColor="accent1"/>
        <w:bottom w:val="single" w:sz="8" w:space="0" w:color="D7F50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7F50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D7F502" w:themeColor="accent1"/>
          <w:bottom w:val="single" w:sz="8" w:space="0" w:color="D7F50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7F502" w:themeColor="accent1"/>
          <w:bottom w:val="single" w:sz="8" w:space="0" w:color="D7F502" w:themeColor="accent1"/>
        </w:tcBorders>
      </w:tcPr>
    </w:tblStylePr>
    <w:tblStylePr w:type="band1Vert">
      <w:tblPr/>
      <w:tcPr>
        <w:shd w:val="clear" w:color="auto" w:fill="F6FEBE" w:themeFill="accent1" w:themeFillTint="3F"/>
      </w:tcPr>
    </w:tblStylePr>
    <w:tblStylePr w:type="band1Horz">
      <w:tblPr/>
      <w:tcPr>
        <w:shd w:val="clear" w:color="auto" w:fill="F6FEB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AA24" w:themeColor="accent3"/>
        <w:bottom w:val="single" w:sz="8" w:space="0" w:color="19AA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AA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AA24" w:themeColor="accent3"/>
          <w:bottom w:val="single" w:sz="8" w:space="0" w:color="19AA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AA24" w:themeColor="accent3"/>
          <w:bottom w:val="single" w:sz="8" w:space="0" w:color="19AA24" w:themeColor="accent3"/>
        </w:tcBorders>
      </w:tcPr>
    </w:tblStylePr>
    <w:tblStylePr w:type="band1Vert">
      <w:tblPr/>
      <w:tcPr>
        <w:shd w:val="clear" w:color="auto" w:fill="BBF5BF" w:themeFill="accent3" w:themeFillTint="3F"/>
      </w:tcPr>
    </w:tblStylePr>
    <w:tblStylePr w:type="band1Horz">
      <w:tblPr/>
      <w:tcPr>
        <w:shd w:val="clear" w:color="auto" w:fill="BBF5B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7D9" w:themeColor="accent4"/>
        <w:bottom w:val="single" w:sz="8" w:space="0" w:color="0057D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7D9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57D9" w:themeColor="accent4"/>
          <w:bottom w:val="single" w:sz="8" w:space="0" w:color="0057D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7D9" w:themeColor="accent4"/>
          <w:bottom w:val="single" w:sz="8" w:space="0" w:color="0057D9" w:themeColor="accent4"/>
        </w:tcBorders>
      </w:tcPr>
    </w:tblStylePr>
    <w:tblStylePr w:type="band1Vert">
      <w:tblPr/>
      <w:tcPr>
        <w:shd w:val="clear" w:color="auto" w:fill="B6D3FF" w:themeFill="accent4" w:themeFillTint="3F"/>
      </w:tcPr>
    </w:tblStylePr>
    <w:tblStylePr w:type="band1Horz">
      <w:tblPr/>
      <w:tcPr>
        <w:shd w:val="clear" w:color="auto" w:fill="B6D3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F9FF" w:themeColor="accent5"/>
        <w:bottom w:val="single" w:sz="8" w:space="0" w:color="FFF9F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9FF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FFF9FF" w:themeColor="accent5"/>
          <w:bottom w:val="single" w:sz="8" w:space="0" w:color="FFF9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9FF" w:themeColor="accent5"/>
          <w:bottom w:val="single" w:sz="8" w:space="0" w:color="FFF9FF" w:themeColor="accent5"/>
        </w:tcBorders>
      </w:tcPr>
    </w:tblStylePr>
    <w:tblStylePr w:type="band1Vert">
      <w:tblPr/>
      <w:tcPr>
        <w:shd w:val="clear" w:color="auto" w:fill="FFFDFF" w:themeFill="accent5" w:themeFillTint="3F"/>
      </w:tcPr>
    </w:tblStylePr>
    <w:tblStylePr w:type="band1Horz">
      <w:tblPr/>
      <w:tcPr>
        <w:shd w:val="clear" w:color="auto" w:fill="FFFDF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24299" w:themeColor="accent6"/>
        <w:bottom w:val="single" w:sz="8" w:space="0" w:color="E2429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4299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24299" w:themeColor="accent6"/>
          <w:bottom w:val="single" w:sz="8" w:space="0" w:color="E242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4299" w:themeColor="accent6"/>
          <w:bottom w:val="single" w:sz="8" w:space="0" w:color="E24299" w:themeColor="accent6"/>
        </w:tcBorders>
      </w:tcPr>
    </w:tblStylePr>
    <w:tblStylePr w:type="band1Vert">
      <w:tblPr/>
      <w:tcPr>
        <w:shd w:val="clear" w:color="auto" w:fill="F7D0E5" w:themeFill="accent6" w:themeFillTint="3F"/>
      </w:tcPr>
    </w:tblStylePr>
    <w:tblStylePr w:type="band1Horz">
      <w:tblPr/>
      <w:tcPr>
        <w:shd w:val="clear" w:color="auto" w:fill="F7D0E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7F502" w:themeColor="accent1"/>
        <w:left w:val="single" w:sz="8" w:space="0" w:color="D7F502" w:themeColor="accent1"/>
        <w:bottom w:val="single" w:sz="8" w:space="0" w:color="D7F502" w:themeColor="accent1"/>
        <w:right w:val="single" w:sz="8" w:space="0" w:color="D7F50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7F50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7F50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7F50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EB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EB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AA24" w:themeColor="accent3"/>
        <w:left w:val="single" w:sz="8" w:space="0" w:color="19AA24" w:themeColor="accent3"/>
        <w:bottom w:val="single" w:sz="8" w:space="0" w:color="19AA24" w:themeColor="accent3"/>
        <w:right w:val="single" w:sz="8" w:space="0" w:color="19AA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AA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AA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AA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F5B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BF5B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7D9" w:themeColor="accent4"/>
        <w:left w:val="single" w:sz="8" w:space="0" w:color="0057D9" w:themeColor="accent4"/>
        <w:bottom w:val="single" w:sz="8" w:space="0" w:color="0057D9" w:themeColor="accent4"/>
        <w:right w:val="single" w:sz="8" w:space="0" w:color="0057D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7D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7D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7D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D3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D3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9FF" w:themeColor="accent5"/>
        <w:left w:val="single" w:sz="8" w:space="0" w:color="FFF9FF" w:themeColor="accent5"/>
        <w:bottom w:val="single" w:sz="8" w:space="0" w:color="FFF9FF" w:themeColor="accent5"/>
        <w:right w:val="single" w:sz="8" w:space="0" w:color="FFF9F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9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9F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9F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D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D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4299" w:themeColor="accent6"/>
        <w:left w:val="single" w:sz="8" w:space="0" w:color="E24299" w:themeColor="accent6"/>
        <w:bottom w:val="single" w:sz="8" w:space="0" w:color="E24299" w:themeColor="accent6"/>
        <w:right w:val="single" w:sz="8" w:space="0" w:color="E2429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42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429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429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0E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0E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5FD3B" w:themeColor="accent1" w:themeTint="BF"/>
        <w:left w:val="single" w:sz="8" w:space="0" w:color="E5FD3B" w:themeColor="accent1" w:themeTint="BF"/>
        <w:bottom w:val="single" w:sz="8" w:space="0" w:color="E5FD3B" w:themeColor="accent1" w:themeTint="BF"/>
        <w:right w:val="single" w:sz="8" w:space="0" w:color="E5FD3B" w:themeColor="accent1" w:themeTint="BF"/>
        <w:insideH w:val="single" w:sz="8" w:space="0" w:color="E5FD3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FD3B" w:themeColor="accent1" w:themeTint="BF"/>
          <w:left w:val="single" w:sz="8" w:space="0" w:color="E5FD3B" w:themeColor="accent1" w:themeTint="BF"/>
          <w:bottom w:val="single" w:sz="8" w:space="0" w:color="E5FD3B" w:themeColor="accent1" w:themeTint="BF"/>
          <w:right w:val="single" w:sz="8" w:space="0" w:color="E5FD3B" w:themeColor="accent1" w:themeTint="BF"/>
          <w:insideH w:val="nil"/>
          <w:insideV w:val="nil"/>
        </w:tcBorders>
        <w:shd w:val="clear" w:color="auto" w:fill="D7F50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FD3B" w:themeColor="accent1" w:themeTint="BF"/>
          <w:left w:val="single" w:sz="8" w:space="0" w:color="E5FD3B" w:themeColor="accent1" w:themeTint="BF"/>
          <w:bottom w:val="single" w:sz="8" w:space="0" w:color="E5FD3B" w:themeColor="accent1" w:themeTint="BF"/>
          <w:right w:val="single" w:sz="8" w:space="0" w:color="E5FD3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EB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EB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31E03E" w:themeColor="accent3" w:themeTint="BF"/>
        <w:left w:val="single" w:sz="8" w:space="0" w:color="31E03E" w:themeColor="accent3" w:themeTint="BF"/>
        <w:bottom w:val="single" w:sz="8" w:space="0" w:color="31E03E" w:themeColor="accent3" w:themeTint="BF"/>
        <w:right w:val="single" w:sz="8" w:space="0" w:color="31E03E" w:themeColor="accent3" w:themeTint="BF"/>
        <w:insideH w:val="single" w:sz="8" w:space="0" w:color="31E03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1E03E" w:themeColor="accent3" w:themeTint="BF"/>
          <w:left w:val="single" w:sz="8" w:space="0" w:color="31E03E" w:themeColor="accent3" w:themeTint="BF"/>
          <w:bottom w:val="single" w:sz="8" w:space="0" w:color="31E03E" w:themeColor="accent3" w:themeTint="BF"/>
          <w:right w:val="single" w:sz="8" w:space="0" w:color="31E03E" w:themeColor="accent3" w:themeTint="BF"/>
          <w:insideH w:val="nil"/>
          <w:insideV w:val="nil"/>
        </w:tcBorders>
        <w:shd w:val="clear" w:color="auto" w:fill="19AA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1E03E" w:themeColor="accent3" w:themeTint="BF"/>
          <w:left w:val="single" w:sz="8" w:space="0" w:color="31E03E" w:themeColor="accent3" w:themeTint="BF"/>
          <w:bottom w:val="single" w:sz="8" w:space="0" w:color="31E03E" w:themeColor="accent3" w:themeTint="BF"/>
          <w:right w:val="single" w:sz="8" w:space="0" w:color="31E03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5B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F5B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237BFF" w:themeColor="accent4" w:themeTint="BF"/>
        <w:left w:val="single" w:sz="8" w:space="0" w:color="237BFF" w:themeColor="accent4" w:themeTint="BF"/>
        <w:bottom w:val="single" w:sz="8" w:space="0" w:color="237BFF" w:themeColor="accent4" w:themeTint="BF"/>
        <w:right w:val="single" w:sz="8" w:space="0" w:color="237BFF" w:themeColor="accent4" w:themeTint="BF"/>
        <w:insideH w:val="single" w:sz="8" w:space="0" w:color="237B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7BFF" w:themeColor="accent4" w:themeTint="BF"/>
          <w:left w:val="single" w:sz="8" w:space="0" w:color="237BFF" w:themeColor="accent4" w:themeTint="BF"/>
          <w:bottom w:val="single" w:sz="8" w:space="0" w:color="237BFF" w:themeColor="accent4" w:themeTint="BF"/>
          <w:right w:val="single" w:sz="8" w:space="0" w:color="237BFF" w:themeColor="accent4" w:themeTint="BF"/>
          <w:insideH w:val="nil"/>
          <w:insideV w:val="nil"/>
        </w:tcBorders>
        <w:shd w:val="clear" w:color="auto" w:fill="0057D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7BFF" w:themeColor="accent4" w:themeTint="BF"/>
          <w:left w:val="single" w:sz="8" w:space="0" w:color="237BFF" w:themeColor="accent4" w:themeTint="BF"/>
          <w:bottom w:val="single" w:sz="8" w:space="0" w:color="237BFF" w:themeColor="accent4" w:themeTint="BF"/>
          <w:right w:val="single" w:sz="8" w:space="0" w:color="237B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3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D3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AFF" w:themeColor="accent5" w:themeTint="BF"/>
        <w:left w:val="single" w:sz="8" w:space="0" w:color="FFFAFF" w:themeColor="accent5" w:themeTint="BF"/>
        <w:bottom w:val="single" w:sz="8" w:space="0" w:color="FFFAFF" w:themeColor="accent5" w:themeTint="BF"/>
        <w:right w:val="single" w:sz="8" w:space="0" w:color="FFFAFF" w:themeColor="accent5" w:themeTint="BF"/>
        <w:insideH w:val="single" w:sz="8" w:space="0" w:color="FFFAF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AFF" w:themeColor="accent5" w:themeTint="BF"/>
          <w:left w:val="single" w:sz="8" w:space="0" w:color="FFFAFF" w:themeColor="accent5" w:themeTint="BF"/>
          <w:bottom w:val="single" w:sz="8" w:space="0" w:color="FFFAFF" w:themeColor="accent5" w:themeTint="BF"/>
          <w:right w:val="single" w:sz="8" w:space="0" w:color="FFFAFF" w:themeColor="accent5" w:themeTint="BF"/>
          <w:insideH w:val="nil"/>
          <w:insideV w:val="nil"/>
        </w:tcBorders>
        <w:shd w:val="clear" w:color="auto" w:fill="FFF9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AFF" w:themeColor="accent5" w:themeTint="BF"/>
          <w:left w:val="single" w:sz="8" w:space="0" w:color="FFFAFF" w:themeColor="accent5" w:themeTint="BF"/>
          <w:bottom w:val="single" w:sz="8" w:space="0" w:color="FFFAFF" w:themeColor="accent5" w:themeTint="BF"/>
          <w:right w:val="single" w:sz="8" w:space="0" w:color="FFFA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D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E971B2" w:themeColor="accent6" w:themeTint="BF"/>
        <w:left w:val="single" w:sz="8" w:space="0" w:color="E971B2" w:themeColor="accent6" w:themeTint="BF"/>
        <w:bottom w:val="single" w:sz="8" w:space="0" w:color="E971B2" w:themeColor="accent6" w:themeTint="BF"/>
        <w:right w:val="single" w:sz="8" w:space="0" w:color="E971B2" w:themeColor="accent6" w:themeTint="BF"/>
        <w:insideH w:val="single" w:sz="8" w:space="0" w:color="E971B2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71B2" w:themeColor="accent6" w:themeTint="BF"/>
          <w:left w:val="single" w:sz="8" w:space="0" w:color="E971B2" w:themeColor="accent6" w:themeTint="BF"/>
          <w:bottom w:val="single" w:sz="8" w:space="0" w:color="E971B2" w:themeColor="accent6" w:themeTint="BF"/>
          <w:right w:val="single" w:sz="8" w:space="0" w:color="E971B2" w:themeColor="accent6" w:themeTint="BF"/>
          <w:insideH w:val="nil"/>
          <w:insideV w:val="nil"/>
        </w:tcBorders>
        <w:shd w:val="clear" w:color="auto" w:fill="E242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B2" w:themeColor="accent6" w:themeTint="BF"/>
          <w:left w:val="single" w:sz="8" w:space="0" w:color="E971B2" w:themeColor="accent6" w:themeTint="BF"/>
          <w:bottom w:val="single" w:sz="8" w:space="0" w:color="E971B2" w:themeColor="accent6" w:themeTint="BF"/>
          <w:right w:val="single" w:sz="8" w:space="0" w:color="E971B2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E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0E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7F50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F50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7F50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AA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AA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AA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7D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7D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7D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9F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9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9F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429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429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429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068E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068E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068E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068E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068ED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068ED"/>
  </w:style>
  <w:style w:type="character" w:styleId="PageNumber">
    <w:name w:val="page number"/>
    <w:basedOn w:val="DefaultParagraphFont"/>
    <w:uiPriority w:val="99"/>
    <w:semiHidden/>
    <w:unhideWhenUsed/>
    <w:rsid w:val="005068ED"/>
  </w:style>
  <w:style w:type="table" w:styleId="PlainTable1">
    <w:name w:val="Plain Table 1"/>
    <w:basedOn w:val="TableNormal"/>
    <w:uiPriority w:val="41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068ED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068ED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C63F5"/>
    <w:pPr>
      <w:spacing w:before="200" w:after="160"/>
      <w:ind w:left="0" w:right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C63F5"/>
    <w:rPr>
      <w:i/>
      <w:iCs/>
      <w:color w:val="404040" w:themeColor="text1" w:themeTint="BF"/>
    </w:rPr>
  </w:style>
  <w:style w:type="paragraph" w:styleId="Salutation">
    <w:name w:val="Salutation"/>
    <w:basedOn w:val="Bodycopy"/>
    <w:next w:val="Normal"/>
    <w:link w:val="SalutationChar"/>
    <w:uiPriority w:val="5"/>
    <w:qFormat/>
    <w:rsid w:val="007E7970"/>
    <w:pPr>
      <w:spacing w:after="360"/>
      <w:ind w:left="792" w:right="0"/>
    </w:pPr>
  </w:style>
  <w:style w:type="character" w:customStyle="1" w:styleId="SalutationChar">
    <w:name w:val="Salutation Char"/>
    <w:basedOn w:val="DefaultParagraphFont"/>
    <w:link w:val="Salutation"/>
    <w:uiPriority w:val="5"/>
    <w:rsid w:val="007E7970"/>
    <w:rPr>
      <w:color w:val="000000" w:themeColor="text1"/>
    </w:rPr>
  </w:style>
  <w:style w:type="paragraph" w:styleId="Signature">
    <w:name w:val="Signature"/>
    <w:basedOn w:val="Closing"/>
    <w:next w:val="Normal"/>
    <w:link w:val="SignatureChar"/>
    <w:uiPriority w:val="7"/>
    <w:qFormat/>
    <w:rsid w:val="007E7970"/>
    <w:pPr>
      <w:spacing w:before="0"/>
    </w:pPr>
  </w:style>
  <w:style w:type="character" w:customStyle="1" w:styleId="SignatureChar">
    <w:name w:val="Signature Char"/>
    <w:basedOn w:val="DefaultParagraphFont"/>
    <w:link w:val="Signature"/>
    <w:uiPriority w:val="7"/>
    <w:rsid w:val="007E7970"/>
    <w:rPr>
      <w:color w:val="000000" w:themeColor="text1"/>
    </w:rPr>
  </w:style>
  <w:style w:type="paragraph" w:styleId="Subtitle">
    <w:name w:val="Subtitle"/>
    <w:basedOn w:val="Normal"/>
    <w:link w:val="SubtitleChar"/>
    <w:uiPriority w:val="19"/>
    <w:semiHidden/>
    <w:unhideWhenUsed/>
    <w:qFormat/>
    <w:rsid w:val="005C2394"/>
    <w:pPr>
      <w:numPr>
        <w:ilvl w:val="1"/>
      </w:numPr>
      <w:spacing w:after="160"/>
      <w:ind w:left="792"/>
      <w:contextualSpacing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9"/>
    <w:semiHidden/>
    <w:rsid w:val="005C2394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068E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068E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068E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068E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068E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068E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068E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068E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068E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068E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068E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068E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068E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068E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068E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068E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06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068E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068E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068E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068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068E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068E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068E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068E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068E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068E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068ED"/>
    <w:pPr>
      <w:ind w:left="0"/>
    </w:pPr>
  </w:style>
  <w:style w:type="table" w:styleId="TableProfessional">
    <w:name w:val="Table Professional"/>
    <w:basedOn w:val="TableNormal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068E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068E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068E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06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068E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068E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068E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068E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068E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068E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068E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068E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068E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068E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068E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068E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068E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56BE"/>
    <w:pPr>
      <w:outlineLvl w:val="9"/>
    </w:pPr>
    <w:rPr>
      <w:kern w:val="0"/>
    </w:rPr>
  </w:style>
  <w:style w:type="character" w:styleId="Hyperlink">
    <w:name w:val="Hyperlink"/>
    <w:basedOn w:val="DefaultParagraphFont"/>
    <w:uiPriority w:val="99"/>
    <w:unhideWhenUsed/>
    <w:rsid w:val="00BA581D"/>
    <w:rPr>
      <w:color w:val="0078D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81D"/>
    <w:rPr>
      <w:color w:val="605E5C"/>
      <w:shd w:val="clear" w:color="auto" w:fill="E1DFDD"/>
    </w:rPr>
  </w:style>
  <w:style w:type="paragraph" w:customStyle="1" w:styleId="Bodycopy">
    <w:name w:val="Body copy"/>
    <w:basedOn w:val="Normal"/>
    <w:semiHidden/>
    <w:qFormat/>
    <w:rsid w:val="00796E51"/>
    <w:pPr>
      <w:ind w:left="2966" w:right="634"/>
    </w:pPr>
    <w:rPr>
      <w:color w:val="000000" w:themeColor="text1"/>
    </w:rPr>
  </w:style>
  <w:style w:type="paragraph" w:customStyle="1" w:styleId="ContactinfoAddress">
    <w:name w:val="Contact info Address"/>
    <w:basedOn w:val="Normal"/>
    <w:qFormat/>
    <w:rsid w:val="00037CB6"/>
    <w:pPr>
      <w:spacing w:after="360" w:line="300" w:lineRule="auto"/>
      <w:ind w:left="-2520" w:right="-7200"/>
      <w:contextualSpacing/>
    </w:pPr>
  </w:style>
  <w:style w:type="paragraph" w:customStyle="1" w:styleId="ContactInfoName">
    <w:name w:val="Contact Info Name"/>
    <w:basedOn w:val="ContactInfo"/>
    <w:semiHidden/>
    <w:qFormat/>
    <w:rsid w:val="004102BA"/>
    <w:pPr>
      <w:spacing w:before="720" w:after="0"/>
    </w:pPr>
  </w:style>
  <w:style w:type="paragraph" w:customStyle="1" w:styleId="TopTitle">
    <w:name w:val="Top Title"/>
    <w:basedOn w:val="Title"/>
    <w:semiHidden/>
    <w:qFormat/>
    <w:rsid w:val="00E3255D"/>
    <w:pPr>
      <w:jc w:val="left"/>
    </w:pPr>
    <w:rPr>
      <w:rFonts w:eastAsia="Batang"/>
      <w:spacing w:val="40"/>
    </w:rPr>
  </w:style>
  <w:style w:type="paragraph" w:customStyle="1" w:styleId="Graphicsanchor">
    <w:name w:val="Graphics anchor"/>
    <w:basedOn w:val="ContactInfo"/>
    <w:qFormat/>
    <w:rsid w:val="00037CB6"/>
    <w:pPr>
      <w:spacing w:before="0" w:after="0" w:line="240" w:lineRule="auto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0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oms\AppData\Roaming\Microsoft\Templates\Reference%20letter%20from%20teacher.dotx" TargetMode="External"/></Relationships>
</file>

<file path=word/theme/theme1.xml><?xml version="1.0" encoding="utf-8"?>
<a:theme xmlns:a="http://schemas.openxmlformats.org/drawingml/2006/main" name="Office Theme">
  <a:themeElements>
    <a:clrScheme name="School of Fine Ar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7F502"/>
      </a:accent1>
      <a:accent2>
        <a:srgbClr val="E97132"/>
      </a:accent2>
      <a:accent3>
        <a:srgbClr val="19AA24"/>
      </a:accent3>
      <a:accent4>
        <a:srgbClr val="0057D9"/>
      </a:accent4>
      <a:accent5>
        <a:srgbClr val="FFF9FF"/>
      </a:accent5>
      <a:accent6>
        <a:srgbClr val="E24299"/>
      </a:accent6>
      <a:hlink>
        <a:srgbClr val="0078DC"/>
      </a:hlink>
      <a:folHlink>
        <a:srgbClr val="5ED97D"/>
      </a:folHlink>
    </a:clrScheme>
    <a:fontScheme name="Custom 59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45559E-0092-4591-85E6-D7D81B44A3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3EDB79-F533-471B-90A1-31EDF451839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936FCBE5-DFA6-4A4D-B2C0-B0071DBC4A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Reference letter from teacher</Template>
  <TotalTime>34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Myrline Thomson</dc:creator>
  <cp:lastModifiedBy>Myrline Thomson</cp:lastModifiedBy>
  <cp:revision>2</cp:revision>
  <cp:lastPrinted>2024-10-08T15:45:00Z</cp:lastPrinted>
  <dcterms:created xsi:type="dcterms:W3CDTF">2025-01-18T21:23:00Z</dcterms:created>
  <dcterms:modified xsi:type="dcterms:W3CDTF">2025-01-18T22:00:00Z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MediaServiceImageTags">
    <vt:lpwstr/>
  </property>
</Properties>
</file>